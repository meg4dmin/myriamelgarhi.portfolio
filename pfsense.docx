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tblLayout w:type="fixed"/>
        <w:tblLook w:val="0600" w:firstRow="0" w:lastRow="0" w:firstColumn="0" w:lastColumn="0" w:noHBand="1" w:noVBand="1"/>
      </w:tblPr>
      <w:tblGrid>
        <w:gridCol w:w="7230"/>
        <w:gridCol w:w="3402"/>
      </w:tblGrid>
      <w:tr w:rsidR="00A81248" w:rsidRPr="006B7126" w14:paraId="0C72D1CD" w14:textId="77777777" w:rsidTr="00D82024">
        <w:tc>
          <w:tcPr>
            <w:tcW w:w="7230" w:type="dxa"/>
          </w:tcPr>
          <w:p w14:paraId="4BC18DE5" w14:textId="77777777" w:rsidR="00A81248" w:rsidRPr="006B7126" w:rsidRDefault="00A81248" w:rsidP="00A81248">
            <w:pPr>
              <w:pStyle w:val="Ancredugraphisme"/>
              <w:rPr>
                <w:noProof/>
              </w:rPr>
            </w:pPr>
          </w:p>
        </w:tc>
        <w:tc>
          <w:tcPr>
            <w:tcW w:w="3402" w:type="dxa"/>
          </w:tcPr>
          <w:p w14:paraId="5B6D556B" w14:textId="77777777" w:rsidR="00A81248" w:rsidRPr="006B7126" w:rsidRDefault="00A81248" w:rsidP="00A81248">
            <w:pPr>
              <w:pStyle w:val="Ancredugraphisme"/>
              <w:rPr>
                <w:noProof/>
              </w:rPr>
            </w:pPr>
          </w:p>
        </w:tc>
      </w:tr>
      <w:tr w:rsidR="00A81248" w:rsidRPr="006B7126" w14:paraId="005E2447" w14:textId="77777777" w:rsidTr="00D82024">
        <w:trPr>
          <w:trHeight w:val="2719"/>
        </w:trPr>
        <w:tc>
          <w:tcPr>
            <w:tcW w:w="7230" w:type="dxa"/>
          </w:tcPr>
          <w:p w14:paraId="2BE7567A" w14:textId="574432D5" w:rsidR="00A81248" w:rsidRPr="006B7126" w:rsidRDefault="00D82024" w:rsidP="00C66528">
            <w:pPr>
              <w:pStyle w:val="Titre1"/>
              <w:rPr>
                <w:noProof/>
              </w:rPr>
            </w:pPr>
            <w:r>
              <w:rPr>
                <w:noProof/>
              </w:rPr>
              <w:t>Documentation technique</w:t>
            </w:r>
          </w:p>
        </w:tc>
        <w:tc>
          <w:tcPr>
            <w:tcW w:w="3402" w:type="dxa"/>
          </w:tcPr>
          <w:p w14:paraId="64ED5837" w14:textId="77777777" w:rsidR="00A81248" w:rsidRPr="006B7126" w:rsidRDefault="00A81248">
            <w:pPr>
              <w:rPr>
                <w:noProof/>
              </w:rPr>
            </w:pPr>
          </w:p>
        </w:tc>
      </w:tr>
      <w:tr w:rsidR="00A81248" w:rsidRPr="006B7126" w14:paraId="3AD73072" w14:textId="77777777" w:rsidTr="00D82024">
        <w:trPr>
          <w:trHeight w:val="9076"/>
        </w:trPr>
        <w:tc>
          <w:tcPr>
            <w:tcW w:w="7230" w:type="dxa"/>
          </w:tcPr>
          <w:p w14:paraId="36A279A8" w14:textId="77777777" w:rsidR="00A81248" w:rsidRPr="006B7126" w:rsidRDefault="00A81248">
            <w:pPr>
              <w:rPr>
                <w:noProof/>
              </w:rPr>
            </w:pPr>
            <w:r w:rsidRPr="006B7126">
              <w:rPr>
                <w:noProof/>
                <w:lang w:bidi="fr-FR"/>
              </w:rPr>
              <mc:AlternateContent>
                <mc:Choice Requires="wpg">
                  <w:drawing>
                    <wp:anchor distT="0" distB="0" distL="114300" distR="114300" simplePos="0" relativeHeight="251659264" behindDoc="1" locked="0" layoutInCell="1" allowOverlap="1" wp14:anchorId="6E01FFF1" wp14:editId="5DC4A3AE">
                      <wp:simplePos x="0" y="0"/>
                      <wp:positionH relativeFrom="margin">
                        <wp:posOffset>-449580</wp:posOffset>
                      </wp:positionH>
                      <wp:positionV relativeFrom="page">
                        <wp:posOffset>-2246630</wp:posOffset>
                      </wp:positionV>
                      <wp:extent cx="7772400" cy="10687050"/>
                      <wp:effectExtent l="0" t="0" r="0" b="0"/>
                      <wp:wrapNone/>
                      <wp:docPr id="2" name="Groupe 1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405C8564-9AA1-3741-A518-06A1556F88BC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772400" cy="10687050"/>
                                <a:chOff x="0" y="0"/>
                                <a:chExt cx="7771132" cy="10053322"/>
                              </a:xfrm>
                            </wpg:grpSpPr>
                            <wps:wsp>
                              <wps:cNvPr id="3" name="Forme"/>
                              <wps:cNvSpPr/>
                              <wps:spPr>
                                <a:xfrm>
                                  <a:off x="0" y="2552701"/>
                                  <a:ext cx="5845812" cy="750062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10687"/>
                                      </a:moveTo>
                                      <a:lnTo>
                                        <a:pt x="0" y="21600"/>
                                      </a:lnTo>
                                      <a:lnTo>
                                        <a:pt x="1769" y="21600"/>
                                      </a:lnTo>
                                      <a:lnTo>
                                        <a:pt x="21600" y="6148"/>
                                      </a:lnTo>
                                      <a:lnTo>
                                        <a:pt x="137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  <wps:wsp>
                              <wps:cNvPr id="4" name="Triangle"/>
                              <wps:cNvSpPr/>
                              <wps:spPr>
                                <a:xfrm>
                                  <a:off x="0" y="2044700"/>
                                  <a:ext cx="3907791" cy="781685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21600"/>
                                      </a:moveTo>
                                      <a:lnTo>
                                        <a:pt x="21600" y="1080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  <wps:wsp>
                              <wps:cNvPr id="5" name="Forme"/>
                              <wps:cNvSpPr/>
                              <wps:spPr>
                                <a:xfrm>
                                  <a:off x="0" y="0"/>
                                  <a:ext cx="7771132" cy="903986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14678"/>
                                      </a:moveTo>
                                      <a:lnTo>
                                        <a:pt x="0" y="21600"/>
                                      </a:lnTo>
                                      <a:lnTo>
                                        <a:pt x="21600" y="3032"/>
                                      </a:lnTo>
                                      <a:lnTo>
                                        <a:pt x="21600" y="0"/>
                                      </a:lnTo>
                                      <a:lnTo>
                                        <a:pt x="1707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A3FD0C8" id="Groupe 1" o:spid="_x0000_s1026" alt="&quot;&quot;" style="position:absolute;margin-left:-35.4pt;margin-top:-176.9pt;width:612pt;height:841.5pt;z-index:-251657216;mso-position-horizontal-relative:margin;mso-position-vertical-relative:page;mso-width-relative:margin;mso-height-relative:margin" coordsize="77711,10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">
                      <v:shape id="Forme" o:spid="_x0000_s1027" style="position:absolute;top:25527;width:58458;height:7500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" path="m,10687l,21600r1769,l21600,6148,13712,,,10687xe" fillcolor="#d8d8d8 [2732]" stroked="f" strokeweight="1pt">
                        <v:stroke miterlimit="4" joinstyle="miter"/>
                        <v:path arrowok="t" o:extrusionok="f" o:connecttype="custom" o:connectlocs="2922906,3750311;2922906,3750311;2922906,3750311;2922906,3750311" o:connectangles="0,90,180,270"/>
                      </v:shape>
                      <v:shape id="Triangle" o:spid="_x0000_s1028" style="position:absolute;top:20447;width:39077;height:7816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" path="m,21600l21600,10802,,,,21600xe" fillcolor="#00c1c7 [3205]" stroked="f" strokeweight="1pt">
                        <v:stroke miterlimit="4" joinstyle="miter"/>
                        <v:path arrowok="t" o:extrusionok="f" o:connecttype="custom" o:connectlocs="1953896,3908426;1953896,3908426;1953896,3908426;1953896,3908426" o:connectangles="0,90,180,270"/>
                      </v:shape>
                      <v:shape id="Forme" o:spid="_x0000_s1029" style="position:absolute;width:77711;height:903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" path="m,14678r,6922l21600,3032,21600,,17075,,,14678xe" fillcolor="#123869 [3204]" stroked="f" strokeweight="1pt">
                        <v:stroke miterlimit="4" joinstyle="miter"/>
                        <v:path arrowok="t" o:extrusionok="f" o:connecttype="custom" o:connectlocs="3885566,4519931;3885566,4519931;3885566,4519931;3885566,4519931" o:connectangles="0,90,180,270"/>
                      </v:shape>
                      <w10:wrap anchorx="margin" anchory="page"/>
                    </v:group>
                  </w:pict>
                </mc:Fallback>
              </mc:AlternateContent>
            </w:r>
          </w:p>
        </w:tc>
        <w:tc>
          <w:tcPr>
            <w:tcW w:w="3402" w:type="dxa"/>
          </w:tcPr>
          <w:p w14:paraId="1221EEEA" w14:textId="77777777" w:rsidR="00A81248" w:rsidRPr="006B7126" w:rsidRDefault="00A81248">
            <w:pPr>
              <w:rPr>
                <w:noProof/>
              </w:rPr>
            </w:pPr>
          </w:p>
        </w:tc>
      </w:tr>
      <w:tr w:rsidR="00A81248" w:rsidRPr="006B7126" w14:paraId="77E5165B" w14:textId="77777777" w:rsidTr="00D82024">
        <w:trPr>
          <w:trHeight w:val="1299"/>
        </w:trPr>
        <w:tc>
          <w:tcPr>
            <w:tcW w:w="7230" w:type="dxa"/>
          </w:tcPr>
          <w:p w14:paraId="6C6A4A0C" w14:textId="77777777" w:rsidR="00A81248" w:rsidRPr="006B7126" w:rsidRDefault="00A81248">
            <w:pPr>
              <w:rPr>
                <w:noProof/>
              </w:rPr>
            </w:pPr>
          </w:p>
        </w:tc>
        <w:tc>
          <w:tcPr>
            <w:tcW w:w="3402" w:type="dxa"/>
          </w:tcPr>
          <w:p w14:paraId="456B5959" w14:textId="77777777" w:rsidR="00D82024" w:rsidRDefault="00D82024" w:rsidP="00A81248">
            <w:pPr>
              <w:pStyle w:val="Titre2"/>
              <w:rPr>
                <w:noProof/>
              </w:rPr>
            </w:pPr>
          </w:p>
          <w:p w14:paraId="01DF81B3" w14:textId="77777777" w:rsidR="00D82024" w:rsidRDefault="00D82024" w:rsidP="00A81248">
            <w:pPr>
              <w:pStyle w:val="Titre2"/>
              <w:rPr>
                <w:noProof/>
              </w:rPr>
            </w:pPr>
          </w:p>
          <w:p w14:paraId="1191AC99" w14:textId="77777777" w:rsidR="00D82024" w:rsidRDefault="00D82024" w:rsidP="00A81248">
            <w:pPr>
              <w:pStyle w:val="Titre2"/>
              <w:rPr>
                <w:noProof/>
              </w:rPr>
            </w:pPr>
          </w:p>
          <w:p w14:paraId="44A796E2" w14:textId="1729E16D" w:rsidR="00A81248" w:rsidRPr="001F52DA" w:rsidRDefault="00D82024" w:rsidP="00A81248">
            <w:pPr>
              <w:pStyle w:val="Titre2"/>
              <w:rPr>
                <w:noProof/>
                <w:sz w:val="44"/>
                <w:szCs w:val="44"/>
              </w:rPr>
            </w:pPr>
            <w:r w:rsidRPr="001F52DA">
              <w:rPr>
                <w:noProof/>
                <w:sz w:val="44"/>
                <w:szCs w:val="44"/>
              </w:rPr>
              <w:t>27/0</w:t>
            </w:r>
            <w:r w:rsidR="00F02B30">
              <w:rPr>
                <w:noProof/>
                <w:sz w:val="44"/>
                <w:szCs w:val="44"/>
              </w:rPr>
              <w:t>3</w:t>
            </w:r>
            <w:r w:rsidRPr="001F52DA">
              <w:rPr>
                <w:noProof/>
                <w:sz w:val="44"/>
                <w:szCs w:val="44"/>
              </w:rPr>
              <w:t>/2024</w:t>
            </w:r>
          </w:p>
          <w:p w14:paraId="6C5444ED" w14:textId="4C5544FD" w:rsidR="005225AC" w:rsidRPr="005225AC" w:rsidRDefault="001F52DA" w:rsidP="005225AC">
            <w:pPr>
              <w:pStyle w:val="Titre2"/>
              <w:rPr>
                <w:b/>
                <w:bCs/>
                <w:noProof/>
                <w:sz w:val="32"/>
                <w:szCs w:val="32"/>
              </w:rPr>
            </w:pPr>
            <w:r w:rsidRPr="001F52DA">
              <w:rPr>
                <w:b/>
                <w:bCs/>
                <w:noProof/>
                <w:sz w:val="32"/>
                <w:szCs w:val="32"/>
              </w:rPr>
              <w:t>Installation et configuratio</w:t>
            </w:r>
            <w:r>
              <w:rPr>
                <w:b/>
                <w:bCs/>
                <w:noProof/>
                <w:sz w:val="32"/>
                <w:szCs w:val="32"/>
              </w:rPr>
              <w:t>n</w:t>
            </w:r>
            <w:r w:rsidRPr="001F52DA">
              <w:rPr>
                <w:b/>
                <w:bCs/>
                <w:noProof/>
                <w:sz w:val="32"/>
                <w:szCs w:val="32"/>
              </w:rPr>
              <w:t xml:space="preserve"> du pare-feu PfSense</w:t>
            </w:r>
          </w:p>
        </w:tc>
      </w:tr>
    </w:tbl>
    <w:p w14:paraId="1CE43241" w14:textId="10762427" w:rsidR="005225AC" w:rsidRPr="005225AC" w:rsidRDefault="005225AC" w:rsidP="005225AC">
      <w:pPr>
        <w:pStyle w:val="Titre3"/>
        <w:rPr>
          <w:noProof/>
          <w:sz w:val="54"/>
          <w:szCs w:val="54"/>
        </w:rPr>
      </w:pPr>
      <w:r w:rsidRPr="005225AC">
        <w:rPr>
          <w:noProof/>
          <w:sz w:val="54"/>
          <w:szCs w:val="54"/>
        </w:rPr>
        <w:lastRenderedPageBreak/>
        <w:t>Sommaire</w:t>
      </w:r>
    </w:p>
    <w:p w14:paraId="429876F7" w14:textId="77777777" w:rsidR="005225AC" w:rsidRDefault="005225AC">
      <w:pPr>
        <w:rPr>
          <w:noProof/>
        </w:rPr>
      </w:pPr>
    </w:p>
    <w:p w14:paraId="632B9BAC" w14:textId="6C0DC0F6" w:rsidR="005225AC" w:rsidRDefault="005225AC">
      <w:pPr>
        <w:rPr>
          <w:noProof/>
        </w:rPr>
      </w:pPr>
    </w:p>
    <w:p w14:paraId="2F91D68B" w14:textId="72ACFE74" w:rsidR="005225AC" w:rsidRPr="005225AC" w:rsidRDefault="005225AC" w:rsidP="005225AC">
      <w:pPr>
        <w:pStyle w:val="Paragraphedeliste"/>
        <w:numPr>
          <w:ilvl w:val="0"/>
          <w:numId w:val="7"/>
        </w:numPr>
        <w:rPr>
          <w:noProof/>
          <w:sz w:val="36"/>
          <w:szCs w:val="36"/>
        </w:rPr>
      </w:pPr>
      <w:r w:rsidRPr="005225AC">
        <w:rPr>
          <w:noProof/>
          <w:sz w:val="36"/>
          <w:szCs w:val="36"/>
        </w:rPr>
        <w:t>Définition</w:t>
      </w:r>
    </w:p>
    <w:p w14:paraId="24F68D6D" w14:textId="77777777" w:rsidR="005225AC" w:rsidRPr="005225AC" w:rsidRDefault="005225AC">
      <w:pPr>
        <w:rPr>
          <w:noProof/>
          <w:sz w:val="36"/>
          <w:szCs w:val="36"/>
        </w:rPr>
      </w:pPr>
    </w:p>
    <w:p w14:paraId="5936F2CC" w14:textId="62B65527" w:rsidR="005225AC" w:rsidRPr="005225AC" w:rsidRDefault="005225AC" w:rsidP="005225AC">
      <w:pPr>
        <w:pStyle w:val="Paragraphedeliste"/>
        <w:numPr>
          <w:ilvl w:val="0"/>
          <w:numId w:val="7"/>
        </w:numPr>
        <w:rPr>
          <w:noProof/>
          <w:sz w:val="36"/>
          <w:szCs w:val="36"/>
        </w:rPr>
      </w:pPr>
      <w:r w:rsidRPr="005225AC">
        <w:rPr>
          <w:noProof/>
          <w:sz w:val="36"/>
          <w:szCs w:val="36"/>
        </w:rPr>
        <w:t>Schéma réseau</w:t>
      </w:r>
    </w:p>
    <w:p w14:paraId="171737E9" w14:textId="56F048BC" w:rsidR="005225AC" w:rsidRPr="005225AC" w:rsidRDefault="005225AC">
      <w:pPr>
        <w:rPr>
          <w:noProof/>
          <w:sz w:val="36"/>
          <w:szCs w:val="36"/>
        </w:rPr>
      </w:pPr>
    </w:p>
    <w:p w14:paraId="4168F3FA" w14:textId="3974F248" w:rsidR="005225AC" w:rsidRPr="005225AC" w:rsidRDefault="005225AC" w:rsidP="005225AC">
      <w:pPr>
        <w:pStyle w:val="Paragraphedeliste"/>
        <w:numPr>
          <w:ilvl w:val="0"/>
          <w:numId w:val="7"/>
        </w:numPr>
        <w:rPr>
          <w:noProof/>
          <w:sz w:val="36"/>
          <w:szCs w:val="36"/>
        </w:rPr>
      </w:pPr>
      <w:r w:rsidRPr="005225AC">
        <w:rPr>
          <w:noProof/>
          <w:sz w:val="36"/>
          <w:szCs w:val="36"/>
        </w:rPr>
        <w:t>Prérequis</w:t>
      </w:r>
    </w:p>
    <w:p w14:paraId="17744792" w14:textId="48EB2312" w:rsidR="005225AC" w:rsidRPr="005225AC" w:rsidRDefault="005225AC">
      <w:pPr>
        <w:rPr>
          <w:noProof/>
          <w:sz w:val="36"/>
          <w:szCs w:val="36"/>
        </w:rPr>
      </w:pPr>
    </w:p>
    <w:p w14:paraId="33F94631" w14:textId="37A9A4E1" w:rsidR="005225AC" w:rsidRPr="005225AC" w:rsidRDefault="005225AC" w:rsidP="005225AC">
      <w:pPr>
        <w:pStyle w:val="Paragraphedeliste"/>
        <w:numPr>
          <w:ilvl w:val="0"/>
          <w:numId w:val="7"/>
        </w:numPr>
        <w:rPr>
          <w:noProof/>
          <w:sz w:val="36"/>
          <w:szCs w:val="36"/>
        </w:rPr>
      </w:pPr>
      <w:r w:rsidRPr="005225AC">
        <w:rPr>
          <w:noProof/>
          <w:sz w:val="36"/>
          <w:szCs w:val="36"/>
        </w:rPr>
        <w:t>Installation de PfSense</w:t>
      </w:r>
    </w:p>
    <w:p w14:paraId="02B9C1A9" w14:textId="77777777" w:rsidR="005225AC" w:rsidRPr="005225AC" w:rsidRDefault="005225AC">
      <w:pPr>
        <w:rPr>
          <w:noProof/>
          <w:sz w:val="36"/>
          <w:szCs w:val="36"/>
        </w:rPr>
      </w:pPr>
    </w:p>
    <w:p w14:paraId="64485478" w14:textId="1E951736" w:rsidR="005225AC" w:rsidRPr="005225AC" w:rsidRDefault="005225AC" w:rsidP="005225AC">
      <w:pPr>
        <w:pStyle w:val="Paragraphedeliste"/>
        <w:numPr>
          <w:ilvl w:val="0"/>
          <w:numId w:val="7"/>
        </w:numPr>
        <w:rPr>
          <w:noProof/>
          <w:sz w:val="36"/>
          <w:szCs w:val="36"/>
        </w:rPr>
      </w:pPr>
      <w:r w:rsidRPr="005225AC">
        <w:rPr>
          <w:noProof/>
          <w:sz w:val="36"/>
          <w:szCs w:val="36"/>
        </w:rPr>
        <w:t>Configuration de l’IP de l’interface PfSense</w:t>
      </w:r>
    </w:p>
    <w:p w14:paraId="5CFB2C99" w14:textId="77777777" w:rsidR="005225AC" w:rsidRPr="005225AC" w:rsidRDefault="005225AC">
      <w:pPr>
        <w:rPr>
          <w:noProof/>
          <w:sz w:val="36"/>
          <w:szCs w:val="36"/>
        </w:rPr>
      </w:pPr>
    </w:p>
    <w:p w14:paraId="434B735E" w14:textId="175F2A35" w:rsidR="005225AC" w:rsidRPr="005225AC" w:rsidRDefault="005225AC" w:rsidP="005225AC">
      <w:pPr>
        <w:pStyle w:val="Paragraphedeliste"/>
        <w:numPr>
          <w:ilvl w:val="0"/>
          <w:numId w:val="7"/>
        </w:numPr>
        <w:rPr>
          <w:noProof/>
          <w:sz w:val="36"/>
          <w:szCs w:val="36"/>
        </w:rPr>
      </w:pPr>
      <w:r w:rsidRPr="005225AC">
        <w:rPr>
          <w:noProof/>
          <w:sz w:val="36"/>
          <w:szCs w:val="36"/>
        </w:rPr>
        <w:t>Configuration des VLAN sur l’interface PfSense</w:t>
      </w:r>
    </w:p>
    <w:p w14:paraId="49B1040F" w14:textId="77777777" w:rsidR="005225AC" w:rsidRPr="005225AC" w:rsidRDefault="005225AC">
      <w:pPr>
        <w:rPr>
          <w:noProof/>
          <w:sz w:val="36"/>
          <w:szCs w:val="36"/>
        </w:rPr>
      </w:pPr>
    </w:p>
    <w:p w14:paraId="7B86B852" w14:textId="12F83F25" w:rsidR="00B12283" w:rsidRDefault="005225AC" w:rsidP="00B12283">
      <w:pPr>
        <w:pStyle w:val="Paragraphedeliste"/>
        <w:numPr>
          <w:ilvl w:val="0"/>
          <w:numId w:val="7"/>
        </w:numPr>
        <w:rPr>
          <w:noProof/>
          <w:sz w:val="36"/>
          <w:szCs w:val="36"/>
        </w:rPr>
      </w:pPr>
      <w:r w:rsidRPr="005225AC">
        <w:rPr>
          <w:noProof/>
          <w:sz w:val="36"/>
          <w:szCs w:val="36"/>
        </w:rPr>
        <w:t>Etablissement de règles de firewall</w:t>
      </w:r>
    </w:p>
    <w:p w14:paraId="7449BA27" w14:textId="77777777" w:rsidR="00B12283" w:rsidRPr="00B12283" w:rsidRDefault="00B12283" w:rsidP="00B12283">
      <w:pPr>
        <w:pStyle w:val="Paragraphedeliste"/>
        <w:rPr>
          <w:noProof/>
          <w:sz w:val="36"/>
          <w:szCs w:val="36"/>
        </w:rPr>
      </w:pPr>
    </w:p>
    <w:p w14:paraId="53CCD665" w14:textId="21D92724" w:rsidR="00B12283" w:rsidRPr="00B12283" w:rsidRDefault="00B12283" w:rsidP="00B12283">
      <w:pPr>
        <w:pStyle w:val="Paragraphedeliste"/>
        <w:numPr>
          <w:ilvl w:val="0"/>
          <w:numId w:val="7"/>
        </w:numPr>
        <w:rPr>
          <w:noProof/>
          <w:sz w:val="36"/>
          <w:szCs w:val="36"/>
        </w:rPr>
      </w:pPr>
      <w:r>
        <w:rPr>
          <w:noProof/>
          <w:sz w:val="36"/>
          <w:szCs w:val="36"/>
        </w:rPr>
        <w:t>Configuration du NAT</w:t>
      </w:r>
    </w:p>
    <w:p w14:paraId="7A39D193" w14:textId="4095B0EB" w:rsidR="005225AC" w:rsidRPr="005225AC" w:rsidRDefault="005225AC">
      <w:pPr>
        <w:rPr>
          <w:noProof/>
          <w:sz w:val="36"/>
          <w:szCs w:val="36"/>
        </w:rPr>
      </w:pPr>
      <w:r w:rsidRPr="005225AC">
        <w:rPr>
          <w:noProof/>
          <w:sz w:val="36"/>
          <w:szCs w:val="36"/>
        </w:rPr>
        <w:br w:type="page"/>
      </w:r>
    </w:p>
    <w:p w14:paraId="256D7E82" w14:textId="77777777" w:rsidR="00B91D73" w:rsidRPr="006B7126" w:rsidRDefault="00B91D73" w:rsidP="00B91D73">
      <w:pPr>
        <w:rPr>
          <w:noProof/>
        </w:rPr>
      </w:pPr>
    </w:p>
    <w:tbl>
      <w:tblPr>
        <w:tblW w:w="10666" w:type="dxa"/>
        <w:shd w:val="clear" w:color="auto" w:fill="EDF0F4" w:themeFill="accent3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421"/>
        <w:gridCol w:w="4912"/>
        <w:gridCol w:w="4912"/>
        <w:gridCol w:w="421"/>
      </w:tblGrid>
      <w:tr w:rsidR="00B91D73" w:rsidRPr="006B7126" w14:paraId="622B9C57" w14:textId="77777777" w:rsidTr="00B75962">
        <w:trPr>
          <w:trHeight w:val="441"/>
        </w:trPr>
        <w:tc>
          <w:tcPr>
            <w:tcW w:w="421" w:type="dxa"/>
            <w:shd w:val="clear" w:color="auto" w:fill="EDF0F4" w:themeFill="accent3"/>
          </w:tcPr>
          <w:p w14:paraId="7968AC8B" w14:textId="77777777" w:rsidR="00B91D73" w:rsidRPr="006B7126" w:rsidRDefault="00B91D73" w:rsidP="00B75962">
            <w:pPr>
              <w:rPr>
                <w:noProof/>
              </w:rPr>
            </w:pPr>
          </w:p>
        </w:tc>
        <w:tc>
          <w:tcPr>
            <w:tcW w:w="4912" w:type="dxa"/>
            <w:shd w:val="clear" w:color="auto" w:fill="EDF0F4" w:themeFill="accent3"/>
          </w:tcPr>
          <w:p w14:paraId="3FB054E5" w14:textId="77777777" w:rsidR="00B91D73" w:rsidRPr="006B7126" w:rsidRDefault="00B91D73" w:rsidP="00B75962">
            <w:pPr>
              <w:rPr>
                <w:noProof/>
              </w:rPr>
            </w:pPr>
          </w:p>
        </w:tc>
        <w:tc>
          <w:tcPr>
            <w:tcW w:w="4912" w:type="dxa"/>
            <w:shd w:val="clear" w:color="auto" w:fill="EDF0F4" w:themeFill="accent3"/>
          </w:tcPr>
          <w:p w14:paraId="6AB5AD88" w14:textId="77777777" w:rsidR="00B91D73" w:rsidRPr="006B7126" w:rsidRDefault="00B91D73" w:rsidP="00B75962">
            <w:pPr>
              <w:rPr>
                <w:noProof/>
              </w:rPr>
            </w:pPr>
          </w:p>
        </w:tc>
        <w:tc>
          <w:tcPr>
            <w:tcW w:w="421" w:type="dxa"/>
            <w:shd w:val="clear" w:color="auto" w:fill="EDF0F4" w:themeFill="accent3"/>
          </w:tcPr>
          <w:p w14:paraId="56CF1A2A" w14:textId="77777777" w:rsidR="00B91D73" w:rsidRPr="006B7126" w:rsidRDefault="00B91D73" w:rsidP="00B75962">
            <w:pPr>
              <w:rPr>
                <w:noProof/>
              </w:rPr>
            </w:pPr>
          </w:p>
        </w:tc>
      </w:tr>
      <w:tr w:rsidR="00B91D73" w:rsidRPr="006D0D45" w14:paraId="11A3A48B" w14:textId="77777777" w:rsidTr="00B75962">
        <w:trPr>
          <w:trHeight w:val="13263"/>
        </w:trPr>
        <w:tc>
          <w:tcPr>
            <w:tcW w:w="421" w:type="dxa"/>
            <w:shd w:val="clear" w:color="auto" w:fill="EDF0F4" w:themeFill="accent3"/>
          </w:tcPr>
          <w:p w14:paraId="3E19A2B4" w14:textId="77777777" w:rsidR="00B91D73" w:rsidRPr="006D0D45" w:rsidRDefault="00B91D73" w:rsidP="00B75962">
            <w:pPr>
              <w:rPr>
                <w:noProof/>
                <w:sz w:val="26"/>
                <w:szCs w:val="26"/>
              </w:rPr>
            </w:pPr>
          </w:p>
        </w:tc>
        <w:tc>
          <w:tcPr>
            <w:tcW w:w="9824" w:type="dxa"/>
            <w:gridSpan w:val="2"/>
            <w:shd w:val="clear" w:color="auto" w:fill="EDF0F4" w:themeFill="accent3"/>
          </w:tcPr>
          <w:p w14:paraId="788398D9" w14:textId="77777777" w:rsidR="00B91D73" w:rsidRPr="00FD361E" w:rsidRDefault="00B91D73" w:rsidP="00B75962">
            <w:pPr>
              <w:pStyle w:val="Titre3"/>
              <w:rPr>
                <w:noProof/>
                <w:sz w:val="54"/>
                <w:szCs w:val="54"/>
              </w:rPr>
            </w:pPr>
            <w:r>
              <w:rPr>
                <w:noProof/>
                <w:sz w:val="54"/>
                <w:szCs w:val="54"/>
              </w:rPr>
              <w:t>Définition</w:t>
            </w:r>
          </w:p>
          <w:p w14:paraId="3B6D193E" w14:textId="77777777" w:rsidR="00F65943" w:rsidRDefault="00F65943" w:rsidP="00B91D73">
            <w:pPr>
              <w:rPr>
                <w:b/>
                <w:bCs/>
                <w:i/>
                <w:iCs/>
                <w:sz w:val="30"/>
                <w:szCs w:val="30"/>
              </w:rPr>
            </w:pPr>
          </w:p>
          <w:p w14:paraId="1ABB002B" w14:textId="5288C85C" w:rsidR="00B91D73" w:rsidRDefault="00B91D73" w:rsidP="00B91D73">
            <w:pPr>
              <w:rPr>
                <w:b/>
                <w:bCs/>
                <w:i/>
                <w:iCs/>
                <w:sz w:val="30"/>
                <w:szCs w:val="30"/>
              </w:rPr>
            </w:pPr>
            <w:proofErr w:type="spellStart"/>
            <w:r>
              <w:rPr>
                <w:b/>
                <w:bCs/>
                <w:i/>
                <w:iCs/>
                <w:sz w:val="30"/>
                <w:szCs w:val="30"/>
              </w:rPr>
              <w:t>PfSense</w:t>
            </w:r>
            <w:proofErr w:type="spellEnd"/>
          </w:p>
          <w:p w14:paraId="13022E2B" w14:textId="77777777" w:rsidR="00B91D73" w:rsidRDefault="00B91D73" w:rsidP="00B91D73">
            <w:pPr>
              <w:pStyle w:val="Titre4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PfSense est un système d'exploitation open source basé sur FreeBSD, conçu pour être utilisé comme pare-feu, routeur et passerelle de sécurité. Parmis les pares-feu gratuit les plus utilisés, il offre une gamme de fonctionnalités avancées de sécurité et de routage.</w:t>
            </w:r>
          </w:p>
          <w:p w14:paraId="57C6A2F2" w14:textId="77777777" w:rsidR="00F65943" w:rsidRDefault="00F65943" w:rsidP="00F65943"/>
          <w:p w14:paraId="22679531" w14:textId="77777777" w:rsidR="00F65943" w:rsidRDefault="00F65943" w:rsidP="00F65943">
            <w:pPr>
              <w:rPr>
                <w:b/>
                <w:bCs/>
                <w:i/>
                <w:iCs/>
                <w:sz w:val="30"/>
                <w:szCs w:val="30"/>
              </w:rPr>
            </w:pPr>
            <w:r>
              <w:rPr>
                <w:b/>
                <w:bCs/>
                <w:i/>
                <w:iCs/>
                <w:sz w:val="30"/>
                <w:szCs w:val="30"/>
              </w:rPr>
              <w:t>Pare-feu</w:t>
            </w:r>
          </w:p>
          <w:p w14:paraId="36096B56" w14:textId="7419DFF8" w:rsidR="00F65943" w:rsidRPr="00F65943" w:rsidRDefault="00F65943" w:rsidP="00F65943">
            <w:pPr>
              <w:rPr>
                <w:b/>
                <w:bCs/>
                <w:i/>
                <w:iCs/>
                <w:sz w:val="30"/>
                <w:szCs w:val="30"/>
              </w:rPr>
            </w:pPr>
            <w:r>
              <w:rPr>
                <w:i/>
                <w:iCs/>
                <w:noProof/>
                <w:sz w:val="26"/>
                <w:szCs w:val="26"/>
              </w:rPr>
              <w:t xml:space="preserve">Un pare-feu est un équipement de protection du réseau. Il surveille le trafic entrant et sortant et décide s’il est </w:t>
            </w:r>
            <w:r w:rsidRPr="00F65943">
              <w:rPr>
                <w:i/>
                <w:iCs/>
                <w:noProof/>
                <w:sz w:val="26"/>
                <w:szCs w:val="26"/>
              </w:rPr>
              <w:t xml:space="preserve">autorisé </w:t>
            </w:r>
            <w:r>
              <w:rPr>
                <w:i/>
                <w:iCs/>
                <w:noProof/>
                <w:sz w:val="26"/>
                <w:szCs w:val="26"/>
              </w:rPr>
              <w:t>ou</w:t>
            </w:r>
            <w:r w:rsidRPr="00F65943">
              <w:rPr>
                <w:i/>
                <w:iCs/>
                <w:noProof/>
                <w:sz w:val="26"/>
                <w:szCs w:val="26"/>
              </w:rPr>
              <w:t xml:space="preserve"> non à passer par </w:t>
            </w:r>
            <w:r>
              <w:rPr>
                <w:i/>
                <w:iCs/>
                <w:noProof/>
                <w:sz w:val="26"/>
                <w:szCs w:val="26"/>
              </w:rPr>
              <w:t>certains</w:t>
            </w:r>
            <w:r w:rsidRPr="00F65943">
              <w:rPr>
                <w:i/>
                <w:iCs/>
                <w:noProof/>
                <w:sz w:val="26"/>
                <w:szCs w:val="26"/>
              </w:rPr>
              <w:t xml:space="preserve"> ports</w:t>
            </w:r>
            <w:r>
              <w:rPr>
                <w:i/>
                <w:iCs/>
                <w:noProof/>
                <w:sz w:val="26"/>
                <w:szCs w:val="26"/>
              </w:rPr>
              <w:t xml:space="preserve"> en fonction des règles de sécurité prédéfinies</w:t>
            </w:r>
            <w:r w:rsidRPr="00F65943">
              <w:rPr>
                <w:i/>
                <w:iCs/>
                <w:noProof/>
                <w:sz w:val="26"/>
                <w:szCs w:val="26"/>
              </w:rPr>
              <w:t>.</w:t>
            </w:r>
          </w:p>
          <w:p w14:paraId="55B1D21B" w14:textId="77777777" w:rsidR="00B91D73" w:rsidRDefault="00B91D73" w:rsidP="00B91D73"/>
          <w:p w14:paraId="21D62F46" w14:textId="77777777" w:rsidR="00B91D73" w:rsidRDefault="00B91D73" w:rsidP="00B91D73">
            <w:pPr>
              <w:rPr>
                <w:b/>
                <w:bCs/>
                <w:i/>
                <w:iCs/>
                <w:sz w:val="30"/>
                <w:szCs w:val="30"/>
              </w:rPr>
            </w:pPr>
            <w:r>
              <w:rPr>
                <w:b/>
                <w:bCs/>
                <w:i/>
                <w:iCs/>
                <w:sz w:val="30"/>
                <w:szCs w:val="30"/>
              </w:rPr>
              <w:t>Fonctionnalités</w:t>
            </w:r>
          </w:p>
          <w:p w14:paraId="30E065A0" w14:textId="77777777" w:rsidR="00B91D73" w:rsidRDefault="00B91D73" w:rsidP="00B91D73">
            <w:pPr>
              <w:pStyle w:val="Paragraphedeliste"/>
              <w:numPr>
                <w:ilvl w:val="0"/>
                <w:numId w:val="2"/>
              </w:numPr>
            </w:pPr>
            <w:r w:rsidRPr="00F65943">
              <w:rPr>
                <w:b/>
                <w:bCs/>
                <w:i/>
                <w:iCs/>
              </w:rPr>
              <w:t>Pare-feu avancé</w:t>
            </w:r>
            <w:r>
              <w:t xml:space="preserve"> : </w:t>
            </w:r>
            <w:proofErr w:type="spellStart"/>
            <w:r>
              <w:t>PfSense</w:t>
            </w:r>
            <w:proofErr w:type="spellEnd"/>
            <w:r>
              <w:t xml:space="preserve"> inclut un pare-feu puissant qui peut être configuré pour filtrer le trafic réseau en fonction de critères tels que les adresses IP source et destination, les ports TCP/UDP, les protocoles, etc.</w:t>
            </w:r>
          </w:p>
          <w:p w14:paraId="2BA772C2" w14:textId="77777777" w:rsidR="00B91D73" w:rsidRDefault="00B91D73" w:rsidP="00B91D73">
            <w:pPr>
              <w:pStyle w:val="Paragraphedeliste"/>
              <w:numPr>
                <w:ilvl w:val="0"/>
                <w:numId w:val="2"/>
              </w:numPr>
            </w:pPr>
            <w:r w:rsidRPr="00F65943">
              <w:rPr>
                <w:b/>
                <w:bCs/>
              </w:rPr>
              <w:t>NAT</w:t>
            </w:r>
            <w:r>
              <w:t xml:space="preserve"> (Network </w:t>
            </w:r>
            <w:proofErr w:type="spellStart"/>
            <w:r>
              <w:t>Address</w:t>
            </w:r>
            <w:proofErr w:type="spellEnd"/>
            <w:r>
              <w:t xml:space="preserve"> Translation) : Il prend en charge la translation d'adresses réseau pour permettre à plusieurs périphériques sur un réseau privé d'accéder à Internet via une seule adresse IP publique.</w:t>
            </w:r>
          </w:p>
          <w:p w14:paraId="51EA48D4" w14:textId="77777777" w:rsidR="00B91D73" w:rsidRDefault="00B91D73" w:rsidP="00B91D73">
            <w:pPr>
              <w:pStyle w:val="Paragraphedeliste"/>
              <w:numPr>
                <w:ilvl w:val="0"/>
                <w:numId w:val="2"/>
              </w:numPr>
            </w:pPr>
            <w:r w:rsidRPr="00F65943">
              <w:rPr>
                <w:b/>
                <w:bCs/>
              </w:rPr>
              <w:t>VPN</w:t>
            </w:r>
            <w:r>
              <w:t xml:space="preserve"> (Virtual </w:t>
            </w:r>
            <w:proofErr w:type="spellStart"/>
            <w:r>
              <w:t>Private</w:t>
            </w:r>
            <w:proofErr w:type="spellEnd"/>
            <w:r>
              <w:t xml:space="preserve"> Network) : </w:t>
            </w:r>
            <w:proofErr w:type="spellStart"/>
            <w:r>
              <w:t>PfSense</w:t>
            </w:r>
            <w:proofErr w:type="spellEnd"/>
            <w:r>
              <w:t xml:space="preserve"> permet la création de tunnels VPN pour sécuriser la communication entre différents réseaux ou pour permettre l'accès sécurisé à distance aux ressources réseau.</w:t>
            </w:r>
          </w:p>
          <w:p w14:paraId="23F8CA61" w14:textId="77777777" w:rsidR="00B91D73" w:rsidRDefault="00B91D73" w:rsidP="00B91D73">
            <w:pPr>
              <w:pStyle w:val="Paragraphedeliste"/>
              <w:numPr>
                <w:ilvl w:val="0"/>
                <w:numId w:val="2"/>
              </w:numPr>
            </w:pPr>
            <w:proofErr w:type="spellStart"/>
            <w:r w:rsidRPr="00F65943">
              <w:rPr>
                <w:b/>
                <w:bCs/>
              </w:rPr>
              <w:t>Load</w:t>
            </w:r>
            <w:proofErr w:type="spellEnd"/>
            <w:r w:rsidRPr="00F65943">
              <w:rPr>
                <w:b/>
                <w:bCs/>
              </w:rPr>
              <w:t xml:space="preserve"> balancing</w:t>
            </w:r>
            <w:r>
              <w:t xml:space="preserve"> et haute disponibilité : Il offre des fonctionnalités de répartition de charge et de redondance pour garantir la disponibilité et la performance des services réseau.</w:t>
            </w:r>
          </w:p>
          <w:p w14:paraId="1A78AB28" w14:textId="763CBF9D" w:rsidR="00B91D73" w:rsidRDefault="00B91D73" w:rsidP="00B91D73">
            <w:pPr>
              <w:pStyle w:val="Paragraphedeliste"/>
              <w:numPr>
                <w:ilvl w:val="0"/>
                <w:numId w:val="2"/>
              </w:numPr>
            </w:pPr>
            <w:r w:rsidRPr="00F65943">
              <w:rPr>
                <w:b/>
                <w:bCs/>
              </w:rPr>
              <w:t>Proxy Web</w:t>
            </w:r>
            <w:r w:rsidR="00F65943">
              <w:t xml:space="preserve"> </w:t>
            </w:r>
            <w:r>
              <w:t>: Il peut être configuré pour agir en tant que serveur proxy HTTP/HTTPS (avec SQUID) et pour filtrer le contenu Web en fonction de politiques définies par l'utilisateur.</w:t>
            </w:r>
          </w:p>
          <w:p w14:paraId="4F7ACA80" w14:textId="13703408" w:rsidR="00B91D73" w:rsidRDefault="00B91D73" w:rsidP="00B75962">
            <w:pPr>
              <w:pStyle w:val="Paragraphedeliste"/>
              <w:numPr>
                <w:ilvl w:val="0"/>
                <w:numId w:val="2"/>
              </w:numPr>
              <w:spacing w:after="160" w:line="259" w:lineRule="auto"/>
              <w:rPr>
                <w:sz w:val="26"/>
                <w:szCs w:val="26"/>
              </w:rPr>
            </w:pPr>
            <w:r w:rsidRPr="00F65943">
              <w:rPr>
                <w:b/>
                <w:bCs/>
              </w:rPr>
              <w:t>Contrôle de la bande passante</w:t>
            </w:r>
            <w:r>
              <w:t xml:space="preserve"> : </w:t>
            </w:r>
            <w:proofErr w:type="spellStart"/>
            <w:r w:rsidR="00F65943">
              <w:t>P</w:t>
            </w:r>
            <w:r>
              <w:t>fSense</w:t>
            </w:r>
            <w:proofErr w:type="spellEnd"/>
            <w:r>
              <w:t xml:space="preserve"> permet de limiter et de prioriser le trafic réseau en fonction de différents critères, ce qui est utile pour optimiser l'utilisation de la bande passante dans un réseau.</w:t>
            </w:r>
            <w:r w:rsidRPr="00AB0D69">
              <w:rPr>
                <w:sz w:val="26"/>
                <w:szCs w:val="26"/>
              </w:rPr>
              <w:t>la fonction ou toute autre caractéristique pertinente.</w:t>
            </w:r>
          </w:p>
          <w:p w14:paraId="4A5F190D" w14:textId="77777777" w:rsidR="00B91D73" w:rsidRDefault="00B91D73" w:rsidP="00B91D73">
            <w:pPr>
              <w:spacing w:after="160" w:line="259" w:lineRule="auto"/>
              <w:rPr>
                <w:sz w:val="26"/>
                <w:szCs w:val="26"/>
              </w:rPr>
            </w:pPr>
          </w:p>
          <w:p w14:paraId="63C1B948" w14:textId="77777777" w:rsidR="001905AB" w:rsidRDefault="001905AB" w:rsidP="00B91D73">
            <w:pPr>
              <w:spacing w:after="160" w:line="259" w:lineRule="auto"/>
              <w:rPr>
                <w:sz w:val="26"/>
                <w:szCs w:val="26"/>
              </w:rPr>
            </w:pPr>
          </w:p>
          <w:p w14:paraId="5A05A29E" w14:textId="77777777" w:rsidR="001905AB" w:rsidRDefault="001905AB" w:rsidP="00B91D73">
            <w:pPr>
              <w:spacing w:after="160" w:line="259" w:lineRule="auto"/>
              <w:rPr>
                <w:sz w:val="26"/>
                <w:szCs w:val="26"/>
              </w:rPr>
            </w:pPr>
          </w:p>
          <w:p w14:paraId="1CB8214D" w14:textId="77777777" w:rsidR="001905AB" w:rsidRDefault="001905AB" w:rsidP="00B91D73">
            <w:pPr>
              <w:spacing w:after="160" w:line="259" w:lineRule="auto"/>
              <w:rPr>
                <w:sz w:val="26"/>
                <w:szCs w:val="26"/>
              </w:rPr>
            </w:pPr>
          </w:p>
          <w:p w14:paraId="2CC5C774" w14:textId="77777777" w:rsidR="001905AB" w:rsidRDefault="001905AB" w:rsidP="00B91D73">
            <w:pPr>
              <w:spacing w:after="160" w:line="259" w:lineRule="auto"/>
              <w:rPr>
                <w:sz w:val="26"/>
                <w:szCs w:val="26"/>
              </w:rPr>
            </w:pPr>
          </w:p>
          <w:p w14:paraId="131EDFA6" w14:textId="77777777" w:rsidR="001905AB" w:rsidRDefault="001905AB" w:rsidP="00B91D73">
            <w:pPr>
              <w:spacing w:after="160" w:line="259" w:lineRule="auto"/>
              <w:rPr>
                <w:sz w:val="26"/>
                <w:szCs w:val="26"/>
              </w:rPr>
            </w:pPr>
          </w:p>
          <w:p w14:paraId="67DA007A" w14:textId="6C84C364" w:rsidR="001905AB" w:rsidRPr="00B91D73" w:rsidRDefault="001905AB" w:rsidP="00B91D73">
            <w:pPr>
              <w:spacing w:after="160" w:line="259" w:lineRule="auto"/>
              <w:rPr>
                <w:sz w:val="26"/>
                <w:szCs w:val="26"/>
              </w:rPr>
            </w:pPr>
          </w:p>
        </w:tc>
        <w:tc>
          <w:tcPr>
            <w:tcW w:w="421" w:type="dxa"/>
            <w:shd w:val="clear" w:color="auto" w:fill="EDF0F4" w:themeFill="accent3"/>
          </w:tcPr>
          <w:p w14:paraId="31512921" w14:textId="77777777" w:rsidR="00B91D73" w:rsidRPr="006D0D45" w:rsidRDefault="00B91D73" w:rsidP="00B75962">
            <w:pPr>
              <w:rPr>
                <w:noProof/>
                <w:sz w:val="26"/>
                <w:szCs w:val="26"/>
              </w:rPr>
            </w:pPr>
          </w:p>
        </w:tc>
      </w:tr>
    </w:tbl>
    <w:p w14:paraId="11A8CC8C" w14:textId="69A29115" w:rsidR="00F65943" w:rsidRPr="00F65943" w:rsidRDefault="00F65943" w:rsidP="00F65943">
      <w:pPr>
        <w:pStyle w:val="Titre3"/>
        <w:rPr>
          <w:noProof/>
          <w:sz w:val="54"/>
          <w:szCs w:val="54"/>
        </w:rPr>
      </w:pPr>
      <w:r w:rsidRPr="00F65943">
        <w:rPr>
          <w:noProof/>
          <w:sz w:val="54"/>
          <w:szCs w:val="54"/>
        </w:rPr>
        <w:lastRenderedPageBreak/>
        <w:t>Schéma réseau</w:t>
      </w:r>
    </w:p>
    <w:p w14:paraId="4A5A5284" w14:textId="13BBE3E4" w:rsidR="00A24793" w:rsidRDefault="00A24793">
      <w:pPr>
        <w:rPr>
          <w:noProof/>
        </w:rPr>
      </w:pPr>
    </w:p>
    <w:p w14:paraId="15049636" w14:textId="77777777" w:rsidR="000D446E" w:rsidRDefault="000D446E">
      <w:pPr>
        <w:rPr>
          <w:noProof/>
        </w:rPr>
      </w:pPr>
    </w:p>
    <w:p w14:paraId="59004262" w14:textId="77777777" w:rsidR="000D446E" w:rsidRPr="006B7126" w:rsidRDefault="000D446E">
      <w:pPr>
        <w:rPr>
          <w:noProof/>
        </w:rPr>
      </w:pPr>
    </w:p>
    <w:p w14:paraId="72883263" w14:textId="7343AB19" w:rsidR="00A81248" w:rsidRDefault="00F02B30" w:rsidP="00F02B30">
      <w:pPr>
        <w:jc w:val="center"/>
        <w:rPr>
          <w:noProof/>
        </w:rPr>
      </w:pPr>
      <w:r>
        <w:rPr>
          <w:rFonts w:ascii="Arial" w:hAnsi="Arial"/>
          <w:bCs/>
          <w:noProof/>
          <w:sz w:val="20"/>
          <w:szCs w:val="20"/>
        </w:rPr>
        <w:drawing>
          <wp:inline distT="0" distB="0" distL="0" distR="0" wp14:anchorId="0607D931" wp14:editId="471B6D54">
            <wp:extent cx="6495401" cy="4419600"/>
            <wp:effectExtent l="0" t="0" r="1270" b="0"/>
            <wp:docPr id="303829243" name="Image 1" descr="Une image contenant texte, capture d’écran, diagramm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829243" name="Image 1" descr="Une image contenant texte, capture d’écran, diagramme, ligne&#10;&#10;Description générée automatiquement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974" cy="444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9851C" w14:textId="77777777" w:rsidR="00C51ABA" w:rsidRDefault="00C51ABA">
      <w:pPr>
        <w:rPr>
          <w:noProof/>
        </w:rPr>
      </w:pPr>
    </w:p>
    <w:p w14:paraId="4A99E35E" w14:textId="77777777" w:rsidR="00C51ABA" w:rsidRDefault="00C51ABA">
      <w:pPr>
        <w:rPr>
          <w:noProof/>
        </w:rPr>
      </w:pPr>
    </w:p>
    <w:p w14:paraId="7FAC0BE8" w14:textId="77777777" w:rsidR="00C51ABA" w:rsidRDefault="00C51ABA">
      <w:pPr>
        <w:rPr>
          <w:noProof/>
        </w:rPr>
      </w:pPr>
    </w:p>
    <w:p w14:paraId="3401DF12" w14:textId="60E28967" w:rsidR="00C51ABA" w:rsidRDefault="00C51AB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2193332" wp14:editId="1748D472">
            <wp:simplePos x="0" y="0"/>
            <wp:positionH relativeFrom="column">
              <wp:posOffset>1325</wp:posOffset>
            </wp:positionH>
            <wp:positionV relativeFrom="paragraph">
              <wp:posOffset>9481930</wp:posOffset>
            </wp:positionV>
            <wp:extent cx="6742430" cy="37465"/>
            <wp:effectExtent l="0" t="0" r="1270" b="635"/>
            <wp:wrapNone/>
            <wp:docPr id="52883917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83917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2430" cy="3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3AA0BC" w14:textId="77777777" w:rsidR="00C51ABA" w:rsidRDefault="00C51ABA">
      <w:pPr>
        <w:rPr>
          <w:noProof/>
        </w:rPr>
      </w:pPr>
    </w:p>
    <w:p w14:paraId="4932B0CF" w14:textId="77777777" w:rsidR="00C51ABA" w:rsidRDefault="00C51ABA">
      <w:pPr>
        <w:rPr>
          <w:noProof/>
        </w:rPr>
      </w:pPr>
    </w:p>
    <w:p w14:paraId="6A71DEA7" w14:textId="77777777" w:rsidR="00F65943" w:rsidRDefault="00F65943">
      <w:pPr>
        <w:rPr>
          <w:noProof/>
        </w:rPr>
      </w:pPr>
    </w:p>
    <w:p w14:paraId="5F950232" w14:textId="77777777" w:rsidR="00F65943" w:rsidRDefault="00F65943">
      <w:pPr>
        <w:rPr>
          <w:noProof/>
        </w:rPr>
      </w:pPr>
    </w:p>
    <w:p w14:paraId="05AE42DF" w14:textId="77777777" w:rsidR="00F65943" w:rsidRDefault="00F65943">
      <w:pPr>
        <w:rPr>
          <w:noProof/>
        </w:rPr>
      </w:pPr>
    </w:p>
    <w:p w14:paraId="2E75BE5C" w14:textId="77777777" w:rsidR="00F65943" w:rsidRDefault="00F65943">
      <w:pPr>
        <w:rPr>
          <w:noProof/>
        </w:rPr>
      </w:pPr>
    </w:p>
    <w:p w14:paraId="0E3EA897" w14:textId="77777777" w:rsidR="00F65943" w:rsidRDefault="00F65943">
      <w:pPr>
        <w:rPr>
          <w:noProof/>
        </w:rPr>
      </w:pPr>
    </w:p>
    <w:p w14:paraId="7DD203DC" w14:textId="77777777" w:rsidR="00F65943" w:rsidRDefault="00F65943">
      <w:pPr>
        <w:rPr>
          <w:noProof/>
        </w:rPr>
      </w:pPr>
    </w:p>
    <w:p w14:paraId="5F17E2BC" w14:textId="77777777" w:rsidR="00F65943" w:rsidRDefault="00F65943">
      <w:pPr>
        <w:rPr>
          <w:noProof/>
        </w:rPr>
      </w:pPr>
    </w:p>
    <w:p w14:paraId="7BEA5431" w14:textId="77777777" w:rsidR="00F65943" w:rsidRDefault="00F65943">
      <w:pPr>
        <w:rPr>
          <w:noProof/>
        </w:rPr>
      </w:pPr>
    </w:p>
    <w:p w14:paraId="6B08808F" w14:textId="77777777" w:rsidR="00F65943" w:rsidRDefault="00F65943">
      <w:pPr>
        <w:rPr>
          <w:noProof/>
        </w:rPr>
      </w:pPr>
    </w:p>
    <w:p w14:paraId="61F2CD0D" w14:textId="77777777" w:rsidR="00F65943" w:rsidRDefault="00F65943">
      <w:pPr>
        <w:rPr>
          <w:noProof/>
        </w:rPr>
      </w:pPr>
    </w:p>
    <w:p w14:paraId="3EEE89AA" w14:textId="77777777" w:rsidR="00F65943" w:rsidRDefault="00F65943">
      <w:pPr>
        <w:rPr>
          <w:noProof/>
        </w:rPr>
      </w:pPr>
    </w:p>
    <w:p w14:paraId="63605C4C" w14:textId="77777777" w:rsidR="00F65943" w:rsidRDefault="00F65943">
      <w:pPr>
        <w:rPr>
          <w:noProof/>
        </w:rPr>
      </w:pPr>
    </w:p>
    <w:p w14:paraId="5B9406AE" w14:textId="77777777" w:rsidR="00F65943" w:rsidRDefault="00F65943">
      <w:pPr>
        <w:rPr>
          <w:noProof/>
        </w:rPr>
      </w:pPr>
    </w:p>
    <w:p w14:paraId="6A40FC4C" w14:textId="77777777" w:rsidR="00F65943" w:rsidRDefault="00F65943">
      <w:pPr>
        <w:rPr>
          <w:noProof/>
        </w:rPr>
      </w:pPr>
    </w:p>
    <w:p w14:paraId="1D124F33" w14:textId="77777777" w:rsidR="00F65943" w:rsidRDefault="00F65943">
      <w:pPr>
        <w:rPr>
          <w:noProof/>
        </w:rPr>
      </w:pPr>
    </w:p>
    <w:p w14:paraId="43C5E266" w14:textId="77777777" w:rsidR="00F65943" w:rsidRDefault="00F65943">
      <w:pPr>
        <w:rPr>
          <w:noProof/>
        </w:rPr>
      </w:pPr>
    </w:p>
    <w:p w14:paraId="6D17F9E9" w14:textId="0B1ACFC4" w:rsidR="00F65943" w:rsidRDefault="00F65943" w:rsidP="00F65943">
      <w:pPr>
        <w:pStyle w:val="Titre3"/>
        <w:rPr>
          <w:noProof/>
          <w:sz w:val="54"/>
          <w:szCs w:val="54"/>
        </w:rPr>
      </w:pPr>
      <w:r w:rsidRPr="001905AB">
        <w:rPr>
          <w:noProof/>
          <w:sz w:val="54"/>
          <w:szCs w:val="54"/>
        </w:rPr>
        <w:lastRenderedPageBreak/>
        <w:t>Prérequis</w:t>
      </w:r>
    </w:p>
    <w:p w14:paraId="2BE9B6A9" w14:textId="77777777" w:rsidR="00F65943" w:rsidRDefault="00F65943" w:rsidP="00F65943"/>
    <w:p w14:paraId="7063A6C8" w14:textId="77777777" w:rsidR="00F65943" w:rsidRDefault="00F65943" w:rsidP="00F65943"/>
    <w:p w14:paraId="75D049B8" w14:textId="77777777" w:rsidR="001905AB" w:rsidRPr="001905AB" w:rsidRDefault="001905AB" w:rsidP="001905AB">
      <w:pPr>
        <w:pStyle w:val="Paragraphedeliste"/>
        <w:numPr>
          <w:ilvl w:val="0"/>
          <w:numId w:val="6"/>
        </w:numPr>
        <w:rPr>
          <w:rFonts w:ascii="Times New Roman" w:hAnsi="Times New Roman" w:cs="Times New Roman"/>
          <w:shd w:val="clear" w:color="auto" w:fill="FCFCFC"/>
        </w:rPr>
      </w:pPr>
      <w:bookmarkStart w:id="0" w:name="_Hlk164197588"/>
      <w:r w:rsidRPr="001905AB">
        <w:rPr>
          <w:rFonts w:ascii="Times New Roman" w:hAnsi="Times New Roman" w:cs="Times New Roman"/>
          <w:shd w:val="clear" w:color="auto" w:fill="FCFCFC"/>
        </w:rPr>
        <w:t>Processeur 1,4 GHz 64 bits</w:t>
      </w:r>
    </w:p>
    <w:p w14:paraId="039B504F" w14:textId="409DBC46" w:rsidR="00CA6DED" w:rsidRPr="001905AB" w:rsidRDefault="00CA6DED" w:rsidP="00CA6DED">
      <w:pPr>
        <w:pStyle w:val="Paragraphedeliste"/>
        <w:numPr>
          <w:ilvl w:val="0"/>
          <w:numId w:val="6"/>
        </w:numPr>
        <w:rPr>
          <w:rFonts w:ascii="Times New Roman" w:hAnsi="Times New Roman" w:cs="Times New Roman"/>
          <w:lang w:val="es-ES"/>
        </w:rPr>
      </w:pPr>
      <w:r w:rsidRPr="001905AB">
        <w:rPr>
          <w:rFonts w:ascii="Times New Roman" w:hAnsi="Times New Roman" w:cs="Times New Roman"/>
          <w:lang w:val="es-ES"/>
        </w:rPr>
        <w:t xml:space="preserve">A </w:t>
      </w:r>
      <w:proofErr w:type="spellStart"/>
      <w:r w:rsidRPr="001905AB">
        <w:rPr>
          <w:rFonts w:ascii="Times New Roman" w:hAnsi="Times New Roman" w:cs="Times New Roman"/>
          <w:lang w:val="es-ES"/>
        </w:rPr>
        <w:t>minima</w:t>
      </w:r>
      <w:proofErr w:type="spellEnd"/>
      <w:r w:rsidRPr="001905AB">
        <w:rPr>
          <w:rFonts w:ascii="Times New Roman" w:hAnsi="Times New Roman" w:cs="Times New Roman"/>
          <w:lang w:val="es-ES"/>
        </w:rPr>
        <w:t xml:space="preserve"> 1 </w:t>
      </w:r>
      <w:proofErr w:type="spellStart"/>
      <w:r w:rsidRPr="001905AB">
        <w:rPr>
          <w:rFonts w:ascii="Times New Roman" w:hAnsi="Times New Roman" w:cs="Times New Roman"/>
          <w:lang w:val="es-ES"/>
        </w:rPr>
        <w:t>Go</w:t>
      </w:r>
      <w:proofErr w:type="spellEnd"/>
      <w:r w:rsidRPr="001905AB">
        <w:rPr>
          <w:rFonts w:ascii="Times New Roman" w:hAnsi="Times New Roman" w:cs="Times New Roman"/>
          <w:lang w:val="es-ES"/>
        </w:rPr>
        <w:t xml:space="preserve"> de RAM</w:t>
      </w:r>
    </w:p>
    <w:p w14:paraId="115F39A4" w14:textId="47EF6474" w:rsidR="00CA6DED" w:rsidRPr="00CA6DED" w:rsidRDefault="00CA6DED" w:rsidP="00A763AE">
      <w:pPr>
        <w:pStyle w:val="Paragraphedeliste"/>
        <w:numPr>
          <w:ilvl w:val="0"/>
          <w:numId w:val="6"/>
        </w:numPr>
        <w:rPr>
          <w:rFonts w:ascii="Times New Roman" w:hAnsi="Times New Roman" w:cs="Times New Roman"/>
        </w:rPr>
      </w:pPr>
      <w:r w:rsidRPr="00CA6DED">
        <w:rPr>
          <w:rFonts w:ascii="Times New Roman" w:hAnsi="Times New Roman" w:cs="Times New Roman"/>
        </w:rPr>
        <w:t>8 Go d</w:t>
      </w:r>
      <w:r>
        <w:rPr>
          <w:rFonts w:ascii="Times New Roman" w:hAnsi="Times New Roman" w:cs="Times New Roman"/>
        </w:rPr>
        <w:t>’</w:t>
      </w:r>
      <w:r w:rsidRPr="00CA6DED"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/>
        </w:rPr>
        <w:t>space</w:t>
      </w:r>
      <w:r w:rsidRPr="00CA6DED">
        <w:rPr>
          <w:rFonts w:ascii="Times New Roman" w:hAnsi="Times New Roman" w:cs="Times New Roman"/>
        </w:rPr>
        <w:t xml:space="preserve"> disque</w:t>
      </w:r>
    </w:p>
    <w:p w14:paraId="786E6A6D" w14:textId="573211CF" w:rsidR="00CA6DED" w:rsidRDefault="00CA6DED" w:rsidP="00CA6DED">
      <w:pPr>
        <w:pStyle w:val="Paragraphedeliste"/>
        <w:numPr>
          <w:ilvl w:val="0"/>
          <w:numId w:val="6"/>
        </w:numPr>
        <w:rPr>
          <w:rFonts w:ascii="Times New Roman" w:hAnsi="Times New Roman" w:cs="Times New Roman"/>
        </w:rPr>
      </w:pPr>
      <w:r w:rsidRPr="00CA6DED">
        <w:rPr>
          <w:rFonts w:ascii="Times New Roman" w:hAnsi="Times New Roman" w:cs="Times New Roman"/>
        </w:rPr>
        <w:t>Une ou plusieurs</w:t>
      </w:r>
      <w:r>
        <w:rPr>
          <w:rFonts w:ascii="Times New Roman" w:hAnsi="Times New Roman" w:cs="Times New Roman"/>
        </w:rPr>
        <w:t xml:space="preserve"> cartes réseaux</w:t>
      </w:r>
    </w:p>
    <w:p w14:paraId="5BE0E6FC" w14:textId="7B6D0ABF" w:rsidR="00CA6DED" w:rsidRPr="00CA6DED" w:rsidRDefault="00CA6DED" w:rsidP="00CA6DED">
      <w:pPr>
        <w:pStyle w:val="Paragraphedeliste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Une clé bootable avec l’ISO de la dernière version de </w:t>
      </w:r>
      <w:proofErr w:type="spellStart"/>
      <w:r>
        <w:rPr>
          <w:rFonts w:ascii="Times New Roman" w:hAnsi="Times New Roman" w:cs="Times New Roman"/>
        </w:rPr>
        <w:t>PfSense</w:t>
      </w:r>
      <w:proofErr w:type="spellEnd"/>
    </w:p>
    <w:bookmarkEnd w:id="0"/>
    <w:p w14:paraId="5864BCB3" w14:textId="77777777" w:rsidR="00F65943" w:rsidRDefault="00F65943" w:rsidP="00F65943">
      <w:pPr>
        <w:pStyle w:val="Titre3"/>
        <w:rPr>
          <w:noProof/>
          <w:sz w:val="54"/>
          <w:szCs w:val="54"/>
        </w:rPr>
      </w:pPr>
    </w:p>
    <w:p w14:paraId="1BDD2BD0" w14:textId="77777777" w:rsidR="00CA6DED" w:rsidRDefault="00CA6DED" w:rsidP="00CA6DED"/>
    <w:p w14:paraId="3C726C50" w14:textId="77777777" w:rsidR="00CA6DED" w:rsidRDefault="00CA6DED" w:rsidP="00CA6DED"/>
    <w:p w14:paraId="25BA2308" w14:textId="77777777" w:rsidR="00CA6DED" w:rsidRDefault="00CA6DED" w:rsidP="00CA6DED"/>
    <w:p w14:paraId="2C0E3350" w14:textId="77777777" w:rsidR="00CA6DED" w:rsidRDefault="00CA6DED" w:rsidP="00CA6DED"/>
    <w:p w14:paraId="3EF4E490" w14:textId="77777777" w:rsidR="00CA6DED" w:rsidRDefault="00CA6DED" w:rsidP="00CA6DED"/>
    <w:p w14:paraId="66B5042B" w14:textId="77777777" w:rsidR="00CA6DED" w:rsidRDefault="00CA6DED" w:rsidP="00CA6DED"/>
    <w:p w14:paraId="1730ABAC" w14:textId="77777777" w:rsidR="00CA6DED" w:rsidRDefault="00CA6DED" w:rsidP="00CA6DED"/>
    <w:p w14:paraId="69EF807F" w14:textId="77777777" w:rsidR="00CA6DED" w:rsidRDefault="00CA6DED" w:rsidP="00CA6DED"/>
    <w:p w14:paraId="3555C4D5" w14:textId="77777777" w:rsidR="00CA6DED" w:rsidRDefault="00CA6DED" w:rsidP="00CA6DED"/>
    <w:p w14:paraId="097A1ADF" w14:textId="77777777" w:rsidR="00CA6DED" w:rsidRDefault="00CA6DED" w:rsidP="00CA6DED"/>
    <w:p w14:paraId="4DDDEEAB" w14:textId="77777777" w:rsidR="00CA6DED" w:rsidRDefault="00CA6DED" w:rsidP="00CA6DED"/>
    <w:p w14:paraId="3F871A77" w14:textId="77777777" w:rsidR="00CA6DED" w:rsidRDefault="00CA6DED" w:rsidP="00CA6DED"/>
    <w:p w14:paraId="0920F974" w14:textId="77777777" w:rsidR="00CA6DED" w:rsidRDefault="00CA6DED" w:rsidP="00CA6DED"/>
    <w:p w14:paraId="3907BD1E" w14:textId="77777777" w:rsidR="00CA6DED" w:rsidRDefault="00CA6DED" w:rsidP="00CA6DED"/>
    <w:p w14:paraId="04DA790F" w14:textId="77777777" w:rsidR="00CA6DED" w:rsidRDefault="00CA6DED" w:rsidP="00CA6DED"/>
    <w:p w14:paraId="0A14B903" w14:textId="77777777" w:rsidR="00CA6DED" w:rsidRDefault="00CA6DED" w:rsidP="00CA6DED"/>
    <w:p w14:paraId="2386B766" w14:textId="77777777" w:rsidR="00CA6DED" w:rsidRDefault="00CA6DED" w:rsidP="00CA6DED"/>
    <w:p w14:paraId="7F4C65CC" w14:textId="77777777" w:rsidR="00CA6DED" w:rsidRDefault="00CA6DED" w:rsidP="00CA6DED"/>
    <w:p w14:paraId="26CBF53D" w14:textId="77777777" w:rsidR="00CA6DED" w:rsidRDefault="00CA6DED" w:rsidP="00CA6DED"/>
    <w:p w14:paraId="0802345C" w14:textId="77777777" w:rsidR="00CA6DED" w:rsidRDefault="00CA6DED" w:rsidP="00CA6DED"/>
    <w:p w14:paraId="1A1B54CC" w14:textId="77777777" w:rsidR="00CA6DED" w:rsidRDefault="00CA6DED" w:rsidP="00CA6DED"/>
    <w:p w14:paraId="3EA95021" w14:textId="77777777" w:rsidR="00CA6DED" w:rsidRDefault="00CA6DED" w:rsidP="00CA6DED"/>
    <w:p w14:paraId="7882DD26" w14:textId="77777777" w:rsidR="00CA6DED" w:rsidRDefault="00CA6DED" w:rsidP="00CA6DED"/>
    <w:p w14:paraId="5596DFBC" w14:textId="77777777" w:rsidR="00CA6DED" w:rsidRDefault="00CA6DED" w:rsidP="00CA6DED"/>
    <w:p w14:paraId="0B258527" w14:textId="77777777" w:rsidR="00CA6DED" w:rsidRDefault="00CA6DED" w:rsidP="00CA6DED"/>
    <w:p w14:paraId="5FB49CEA" w14:textId="77777777" w:rsidR="00CA6DED" w:rsidRDefault="00CA6DED" w:rsidP="00CA6DED"/>
    <w:p w14:paraId="7A8D9A82" w14:textId="77777777" w:rsidR="00CA6DED" w:rsidRDefault="00CA6DED" w:rsidP="00CA6DED"/>
    <w:p w14:paraId="6E93AEBE" w14:textId="77777777" w:rsidR="00CA6DED" w:rsidRDefault="00CA6DED" w:rsidP="00CA6DED"/>
    <w:p w14:paraId="49E85406" w14:textId="77777777" w:rsidR="00CA6DED" w:rsidRDefault="00CA6DED" w:rsidP="00CA6DED"/>
    <w:p w14:paraId="352ACC45" w14:textId="77777777" w:rsidR="00CA6DED" w:rsidRDefault="00CA6DED" w:rsidP="00CA6DED"/>
    <w:p w14:paraId="6F316F1B" w14:textId="77777777" w:rsidR="00CA6DED" w:rsidRDefault="00CA6DED" w:rsidP="00CA6DED"/>
    <w:p w14:paraId="13A1E0AC" w14:textId="77777777" w:rsidR="00CA6DED" w:rsidRDefault="00CA6DED" w:rsidP="00CA6DED"/>
    <w:p w14:paraId="396CB19E" w14:textId="77777777" w:rsidR="00CA6DED" w:rsidRDefault="00CA6DED" w:rsidP="00CA6DED"/>
    <w:p w14:paraId="48F2C81D" w14:textId="77777777" w:rsidR="00CA6DED" w:rsidRDefault="00CA6DED" w:rsidP="00CA6DED"/>
    <w:p w14:paraId="3B9CF492" w14:textId="77777777" w:rsidR="00CA6DED" w:rsidRDefault="00CA6DED" w:rsidP="00CA6DED"/>
    <w:p w14:paraId="591B0BA9" w14:textId="77777777" w:rsidR="00CA6DED" w:rsidRDefault="00CA6DED" w:rsidP="00CA6DED"/>
    <w:p w14:paraId="4441F3E0" w14:textId="77777777" w:rsidR="00CA6DED" w:rsidRDefault="00CA6DED" w:rsidP="00CA6DED"/>
    <w:p w14:paraId="73DA7B76" w14:textId="77777777" w:rsidR="00CA6DED" w:rsidRDefault="00CA6DED" w:rsidP="00CA6DED"/>
    <w:p w14:paraId="089D4BEA" w14:textId="77777777" w:rsidR="00CA6DED" w:rsidRPr="00CA6DED" w:rsidRDefault="00CA6DED" w:rsidP="00CA6DED"/>
    <w:p w14:paraId="0F35BD26" w14:textId="08DE6F69" w:rsidR="00F65943" w:rsidRPr="00F65943" w:rsidRDefault="00F65943" w:rsidP="00F65943">
      <w:pPr>
        <w:pStyle w:val="Titre3"/>
        <w:rPr>
          <w:noProof/>
          <w:sz w:val="54"/>
          <w:szCs w:val="54"/>
        </w:rPr>
      </w:pPr>
      <w:r w:rsidRPr="00F65943">
        <w:rPr>
          <w:noProof/>
          <w:sz w:val="54"/>
          <w:szCs w:val="54"/>
        </w:rPr>
        <w:lastRenderedPageBreak/>
        <w:t>Installation de PfSense</w:t>
      </w:r>
    </w:p>
    <w:p w14:paraId="26DB2278" w14:textId="77777777" w:rsidR="00F65943" w:rsidRDefault="00F65943">
      <w:pPr>
        <w:rPr>
          <w:noProof/>
        </w:rPr>
      </w:pPr>
    </w:p>
    <w:p w14:paraId="4FEFBB74" w14:textId="77777777" w:rsidR="00CA6DED" w:rsidRDefault="00CA6DED">
      <w:pPr>
        <w:rPr>
          <w:noProof/>
        </w:rPr>
      </w:pPr>
    </w:p>
    <w:p w14:paraId="30F128AE" w14:textId="07C6CF2C" w:rsidR="00F65943" w:rsidRPr="003E2BBC" w:rsidRDefault="00CA6DED">
      <w:pPr>
        <w:rPr>
          <w:rFonts w:ascii="Times New Roman" w:hAnsi="Times New Roman" w:cs="Times New Roman"/>
          <w:noProof/>
        </w:rPr>
      </w:pPr>
      <w:r w:rsidRPr="003E2BBC">
        <w:rPr>
          <w:rFonts w:ascii="Times New Roman" w:hAnsi="Times New Roman" w:cs="Times New Roman"/>
          <w:noProof/>
        </w:rPr>
        <w:t>Après avoir fait booter la machine sur l’ISO</w:t>
      </w:r>
      <w:r w:rsidR="005225AC">
        <w:rPr>
          <w:rFonts w:ascii="Times New Roman" w:hAnsi="Times New Roman" w:cs="Times New Roman"/>
          <w:noProof/>
        </w:rPr>
        <w:t xml:space="preserve"> PfSense</w:t>
      </w:r>
      <w:r w:rsidRPr="003E2BBC">
        <w:rPr>
          <w:rFonts w:ascii="Times New Roman" w:hAnsi="Times New Roman" w:cs="Times New Roman"/>
          <w:noProof/>
        </w:rPr>
        <w:t>, l’installation commence.</w:t>
      </w:r>
    </w:p>
    <w:p w14:paraId="667F5403" w14:textId="7CD6DD81" w:rsidR="003E2BBC" w:rsidRDefault="00CA6DED">
      <w:pPr>
        <w:rPr>
          <w:rFonts w:ascii="Times New Roman" w:hAnsi="Times New Roman" w:cs="Times New Roman"/>
          <w:noProof/>
        </w:rPr>
      </w:pPr>
      <w:r w:rsidRPr="003E2BBC">
        <w:rPr>
          <w:rFonts w:ascii="Times New Roman" w:hAnsi="Times New Roman" w:cs="Times New Roman"/>
          <w:noProof/>
        </w:rPr>
        <w:t>Il faut accepter la licence</w:t>
      </w:r>
      <w:r w:rsidR="008D0651">
        <w:rPr>
          <w:rFonts w:ascii="Times New Roman" w:hAnsi="Times New Roman" w:cs="Times New Roman"/>
          <w:noProof/>
        </w:rPr>
        <w:t xml:space="preserve"> utilisateur</w:t>
      </w:r>
      <w:r w:rsidRPr="003E2BBC">
        <w:rPr>
          <w:rFonts w:ascii="Times New Roman" w:hAnsi="Times New Roman" w:cs="Times New Roman"/>
          <w:noProof/>
        </w:rPr>
        <w:t>.</w:t>
      </w:r>
    </w:p>
    <w:p w14:paraId="66388016" w14:textId="77777777" w:rsidR="003E2BBC" w:rsidRPr="003E2BBC" w:rsidRDefault="003E2BBC">
      <w:pPr>
        <w:rPr>
          <w:rFonts w:ascii="Times New Roman" w:hAnsi="Times New Roman" w:cs="Times New Roman"/>
          <w:noProof/>
        </w:rPr>
      </w:pPr>
    </w:p>
    <w:p w14:paraId="30283793" w14:textId="4D81AA17" w:rsidR="00C51ABA" w:rsidRDefault="0087588F" w:rsidP="00CA6DE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2E7244B" wp14:editId="3EECE03C">
            <wp:extent cx="6410325" cy="3595508"/>
            <wp:effectExtent l="0" t="0" r="0" b="5080"/>
            <wp:docPr id="1897521812" name="Image 2" descr="Une image contenant texte, Appareils électroniques, capture d’écran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521812" name="Image 2" descr="Une image contenant texte, Appareils électroniques, capture d’écran, affichag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8922" cy="360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F0835" w14:textId="77777777" w:rsidR="00C51ABA" w:rsidRDefault="00C51ABA">
      <w:pPr>
        <w:rPr>
          <w:noProof/>
        </w:rPr>
      </w:pPr>
    </w:p>
    <w:p w14:paraId="08CF996C" w14:textId="766E87D5" w:rsidR="00C51ABA" w:rsidRPr="003E2BBC" w:rsidRDefault="00082300">
      <w:pPr>
        <w:rPr>
          <w:rFonts w:ascii="Times New Roman" w:hAnsi="Times New Roman" w:cs="Times New Roman"/>
          <w:noProof/>
        </w:rPr>
      </w:pPr>
      <w:r w:rsidRPr="003E2BBC">
        <w:rPr>
          <w:rFonts w:ascii="Times New Roman" w:hAnsi="Times New Roman" w:cs="Times New Roman"/>
          <w:noProof/>
        </w:rPr>
        <w:t>Choisir l’installation.</w:t>
      </w:r>
    </w:p>
    <w:p w14:paraId="5D19457D" w14:textId="77777777" w:rsidR="003E2BBC" w:rsidRDefault="003E2BBC" w:rsidP="00082300">
      <w:pPr>
        <w:jc w:val="center"/>
        <w:rPr>
          <w:noProof/>
        </w:rPr>
      </w:pPr>
    </w:p>
    <w:p w14:paraId="646F6C56" w14:textId="77777777" w:rsidR="00AD70D8" w:rsidRDefault="0087588F" w:rsidP="00AD70D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7A83A22" wp14:editId="14709ABC">
            <wp:extent cx="6767830" cy="3807460"/>
            <wp:effectExtent l="0" t="0" r="0" b="2540"/>
            <wp:docPr id="1390018974" name="Image 3" descr="Une image contenant texte, capture d’écran, logiciel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018974" name="Image 3" descr="Une image contenant texte, capture d’écran, logiciel, affichag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7830" cy="38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D26F5" w14:textId="2B75E218" w:rsidR="00082300" w:rsidRPr="00AD70D8" w:rsidRDefault="00082300" w:rsidP="00AD70D8">
      <w:pPr>
        <w:rPr>
          <w:noProof/>
        </w:rPr>
      </w:pPr>
      <w:r w:rsidRPr="003E2BBC">
        <w:rPr>
          <w:rFonts w:ascii="Times New Roman" w:hAnsi="Times New Roman" w:cs="Times New Roman"/>
          <w:noProof/>
        </w:rPr>
        <w:lastRenderedPageBreak/>
        <w:t>Sélectionner l’installation Auto en ZFS (système de fichiers open source sous licence CDDL).</w:t>
      </w:r>
    </w:p>
    <w:p w14:paraId="749D15AD" w14:textId="77777777" w:rsidR="00C51ABA" w:rsidRDefault="00C51ABA">
      <w:pPr>
        <w:rPr>
          <w:noProof/>
        </w:rPr>
      </w:pPr>
    </w:p>
    <w:p w14:paraId="0C420E59" w14:textId="438AF302" w:rsidR="00C51ABA" w:rsidRDefault="0087588F" w:rsidP="0008230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40778D5" wp14:editId="39DAA820">
            <wp:extent cx="6767830" cy="3807460"/>
            <wp:effectExtent l="0" t="0" r="0" b="2540"/>
            <wp:docPr id="492223372" name="Image 4" descr="Une image contenant texte, capture d’écran, affichag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223372" name="Image 4" descr="Une image contenant texte, capture d’écran, affichage, logiciel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7830" cy="38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E748E" w14:textId="77777777" w:rsidR="00C51ABA" w:rsidRDefault="00C51ABA">
      <w:pPr>
        <w:rPr>
          <w:noProof/>
        </w:rPr>
      </w:pPr>
    </w:p>
    <w:p w14:paraId="7D907B0F" w14:textId="464CA96C" w:rsidR="00C51ABA" w:rsidRDefault="00082300">
      <w:pPr>
        <w:rPr>
          <w:rFonts w:ascii="Times New Roman" w:hAnsi="Times New Roman" w:cs="Times New Roman"/>
          <w:noProof/>
        </w:rPr>
      </w:pPr>
      <w:r w:rsidRPr="003E2BBC">
        <w:rPr>
          <w:rFonts w:ascii="Times New Roman" w:hAnsi="Times New Roman" w:cs="Times New Roman"/>
          <w:noProof/>
        </w:rPr>
        <w:t>Prendre l’installation sur un équipement (sans redondance).</w:t>
      </w:r>
    </w:p>
    <w:p w14:paraId="50EE50D3" w14:textId="77777777" w:rsidR="003E2BBC" w:rsidRPr="003E2BBC" w:rsidRDefault="003E2BBC">
      <w:pPr>
        <w:rPr>
          <w:rFonts w:ascii="Times New Roman" w:hAnsi="Times New Roman" w:cs="Times New Roman"/>
          <w:noProof/>
        </w:rPr>
      </w:pPr>
    </w:p>
    <w:p w14:paraId="6A29DA68" w14:textId="1BA04D75" w:rsidR="00C51ABA" w:rsidRDefault="0087588F" w:rsidP="0008230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388A3ED" wp14:editId="411ABD3D">
            <wp:extent cx="6767830" cy="3807460"/>
            <wp:effectExtent l="0" t="0" r="0" b="2540"/>
            <wp:docPr id="51053768" name="Image 5" descr="Une image contenant texte, capture d’écran, logiciel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53768" name="Image 5" descr="Une image contenant texte, capture d’écran, logiciel, affichag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7830" cy="38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F657F" w14:textId="77777777" w:rsidR="0087588F" w:rsidRDefault="0087588F">
      <w:pPr>
        <w:rPr>
          <w:noProof/>
        </w:rPr>
      </w:pPr>
    </w:p>
    <w:p w14:paraId="3CA121C1" w14:textId="77777777" w:rsidR="0087588F" w:rsidRDefault="0087588F">
      <w:pPr>
        <w:rPr>
          <w:noProof/>
        </w:rPr>
      </w:pPr>
    </w:p>
    <w:p w14:paraId="267A39FB" w14:textId="77777777" w:rsidR="00082300" w:rsidRDefault="00082300">
      <w:pPr>
        <w:rPr>
          <w:noProof/>
        </w:rPr>
      </w:pPr>
    </w:p>
    <w:p w14:paraId="7047344F" w14:textId="77777777" w:rsidR="00082300" w:rsidRDefault="00082300">
      <w:pPr>
        <w:rPr>
          <w:noProof/>
        </w:rPr>
      </w:pPr>
    </w:p>
    <w:p w14:paraId="3CF41724" w14:textId="77777777" w:rsidR="00082300" w:rsidRDefault="00082300">
      <w:pPr>
        <w:rPr>
          <w:noProof/>
        </w:rPr>
      </w:pPr>
    </w:p>
    <w:p w14:paraId="5E7AAB7E" w14:textId="79293640" w:rsidR="00082300" w:rsidRPr="003E2BBC" w:rsidRDefault="00082300">
      <w:pPr>
        <w:rPr>
          <w:rFonts w:ascii="Times New Roman" w:hAnsi="Times New Roman" w:cs="Times New Roman"/>
          <w:noProof/>
        </w:rPr>
      </w:pPr>
      <w:r w:rsidRPr="003E2BBC">
        <w:rPr>
          <w:rFonts w:ascii="Times New Roman" w:hAnsi="Times New Roman" w:cs="Times New Roman"/>
          <w:noProof/>
        </w:rPr>
        <w:lastRenderedPageBreak/>
        <w:t>Sélectionner son disque.</w:t>
      </w:r>
    </w:p>
    <w:p w14:paraId="3E9AAE96" w14:textId="77777777" w:rsidR="003E2BBC" w:rsidRDefault="003E2BBC">
      <w:pPr>
        <w:rPr>
          <w:noProof/>
        </w:rPr>
      </w:pPr>
    </w:p>
    <w:p w14:paraId="6BB96851" w14:textId="77777777" w:rsidR="00082300" w:rsidRDefault="0087588F" w:rsidP="0008230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C45040B" wp14:editId="1A05FB01">
            <wp:extent cx="6767830" cy="3807460"/>
            <wp:effectExtent l="0" t="0" r="0" b="2540"/>
            <wp:docPr id="600437728" name="Image 6" descr="Une image contenant texte, capture d’écran, affichag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437728" name="Image 6" descr="Une image contenant texte, capture d’écran, affichage, logiciel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7830" cy="38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A1A4A" w14:textId="77777777" w:rsidR="00082300" w:rsidRDefault="00082300" w:rsidP="00082300">
      <w:pPr>
        <w:jc w:val="center"/>
        <w:rPr>
          <w:noProof/>
        </w:rPr>
      </w:pPr>
    </w:p>
    <w:p w14:paraId="3D534644" w14:textId="42E3E662" w:rsidR="00082300" w:rsidRDefault="00082300" w:rsidP="00082300">
      <w:pPr>
        <w:rPr>
          <w:rFonts w:ascii="Times New Roman" w:hAnsi="Times New Roman" w:cs="Times New Roman"/>
          <w:noProof/>
        </w:rPr>
      </w:pPr>
      <w:r w:rsidRPr="003E2BBC">
        <w:rPr>
          <w:rFonts w:ascii="Times New Roman" w:hAnsi="Times New Roman" w:cs="Times New Roman"/>
          <w:noProof/>
        </w:rPr>
        <w:t>Et valider l’écriture.</w:t>
      </w:r>
    </w:p>
    <w:p w14:paraId="60A8F80D" w14:textId="77777777" w:rsidR="003E2BBC" w:rsidRPr="003E2BBC" w:rsidRDefault="003E2BBC" w:rsidP="00082300">
      <w:pPr>
        <w:rPr>
          <w:rFonts w:ascii="Times New Roman" w:hAnsi="Times New Roman" w:cs="Times New Roman"/>
          <w:noProof/>
        </w:rPr>
      </w:pPr>
    </w:p>
    <w:p w14:paraId="072313EF" w14:textId="77777777" w:rsidR="00082300" w:rsidRDefault="00082300" w:rsidP="00082300">
      <w:pPr>
        <w:jc w:val="center"/>
      </w:pPr>
      <w:r>
        <w:rPr>
          <w:noProof/>
        </w:rPr>
        <w:drawing>
          <wp:inline distT="0" distB="0" distL="0" distR="0" wp14:anchorId="392EBC9E" wp14:editId="5F90625F">
            <wp:extent cx="6743700" cy="3793885"/>
            <wp:effectExtent l="0" t="0" r="0" b="0"/>
            <wp:docPr id="2079045339" name="Image 7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045339" name="Image 7" descr="Une image contenant texte, capture d’écran, logiciel, Logiciel multimédia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6434" cy="3801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BF748" w14:textId="77777777" w:rsidR="00082300" w:rsidRDefault="00082300" w:rsidP="00082300">
      <w:pPr>
        <w:jc w:val="center"/>
      </w:pPr>
    </w:p>
    <w:p w14:paraId="47FD2588" w14:textId="6A9F56CE" w:rsidR="0087588F" w:rsidRDefault="0087588F" w:rsidP="00082300">
      <w:pPr>
        <w:rPr>
          <w:noProof/>
        </w:rPr>
      </w:pPr>
      <w:r w:rsidRPr="0087588F">
        <w:t xml:space="preserve"> </w:t>
      </w:r>
    </w:p>
    <w:p w14:paraId="77B33891" w14:textId="77777777" w:rsidR="0087588F" w:rsidRDefault="0087588F"/>
    <w:p w14:paraId="0026E084" w14:textId="77777777" w:rsidR="00082300" w:rsidRDefault="00082300"/>
    <w:p w14:paraId="694F108D" w14:textId="77777777" w:rsidR="00082300" w:rsidRDefault="00082300"/>
    <w:p w14:paraId="03896894" w14:textId="6D412C65" w:rsidR="00082300" w:rsidRDefault="008D0651">
      <w:r>
        <w:lastRenderedPageBreak/>
        <w:t>L’installation va se faire.</w:t>
      </w:r>
    </w:p>
    <w:p w14:paraId="73FAEAE4" w14:textId="77777777" w:rsidR="00082300" w:rsidRDefault="00082300"/>
    <w:p w14:paraId="1BB94513" w14:textId="77777777" w:rsidR="00082300" w:rsidRDefault="00082300"/>
    <w:p w14:paraId="313801C4" w14:textId="4F2B50D1" w:rsidR="0087588F" w:rsidRDefault="0087588F">
      <w:pPr>
        <w:rPr>
          <w:noProof/>
        </w:rPr>
      </w:pPr>
      <w:r>
        <w:rPr>
          <w:noProof/>
        </w:rPr>
        <w:drawing>
          <wp:inline distT="0" distB="0" distL="0" distR="0" wp14:anchorId="40D07BC5" wp14:editId="0354D992">
            <wp:extent cx="6767830" cy="3807460"/>
            <wp:effectExtent l="0" t="0" r="0" b="2540"/>
            <wp:docPr id="1510706723" name="Image 9" descr="Une image contenant texte, capture d’écran, affichag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706723" name="Image 9" descr="Une image contenant texte, capture d’écran, affichage, logiciel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7830" cy="38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08C07" w14:textId="77777777" w:rsidR="0087588F" w:rsidRDefault="0087588F">
      <w:pPr>
        <w:rPr>
          <w:noProof/>
        </w:rPr>
      </w:pPr>
    </w:p>
    <w:p w14:paraId="7CC4A5B0" w14:textId="77777777" w:rsidR="003E2BBC" w:rsidRDefault="00082300">
      <w:pPr>
        <w:rPr>
          <w:rFonts w:ascii="Times New Roman" w:hAnsi="Times New Roman" w:cs="Times New Roman"/>
          <w:noProof/>
        </w:rPr>
      </w:pPr>
      <w:r w:rsidRPr="003E2BBC">
        <w:rPr>
          <w:rFonts w:ascii="Times New Roman" w:hAnsi="Times New Roman" w:cs="Times New Roman"/>
          <w:noProof/>
        </w:rPr>
        <w:t>A la fin de l’installation, redémarrer la machine.</w:t>
      </w:r>
    </w:p>
    <w:p w14:paraId="0EA31197" w14:textId="77777777" w:rsidR="003E2BBC" w:rsidRDefault="003E2BBC">
      <w:pPr>
        <w:rPr>
          <w:rFonts w:ascii="Times New Roman" w:hAnsi="Times New Roman" w:cs="Times New Roman"/>
          <w:noProof/>
        </w:rPr>
      </w:pPr>
    </w:p>
    <w:p w14:paraId="12DD602B" w14:textId="4ECF2B80" w:rsidR="0087588F" w:rsidRDefault="0087588F">
      <w:r>
        <w:rPr>
          <w:noProof/>
        </w:rPr>
        <w:drawing>
          <wp:inline distT="0" distB="0" distL="0" distR="0" wp14:anchorId="4F91E633" wp14:editId="5C494E7C">
            <wp:extent cx="6767830" cy="3807460"/>
            <wp:effectExtent l="0" t="0" r="0" b="2540"/>
            <wp:docPr id="1897313181" name="Image 10" descr="Une image contenant texte, capture d’écran, affichage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313181" name="Image 10" descr="Une image contenant texte, capture d’écran, affichage, Logiciel multimédia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7830" cy="38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588EC" w14:textId="77777777" w:rsidR="0087588F" w:rsidRDefault="0087588F"/>
    <w:p w14:paraId="00DCB2E0" w14:textId="77777777" w:rsidR="00082300" w:rsidRDefault="00082300"/>
    <w:p w14:paraId="45C87BB8" w14:textId="77777777" w:rsidR="00082300" w:rsidRDefault="00082300"/>
    <w:p w14:paraId="2ABAD742" w14:textId="77777777" w:rsidR="00082300" w:rsidRDefault="00082300"/>
    <w:p w14:paraId="2BD100F8" w14:textId="1EF3D29C" w:rsidR="00082300" w:rsidRPr="00082300" w:rsidRDefault="009D5CA3" w:rsidP="00082300">
      <w:pPr>
        <w:pStyle w:val="Titre3"/>
        <w:rPr>
          <w:sz w:val="54"/>
          <w:szCs w:val="54"/>
        </w:rPr>
      </w:pPr>
      <w:r>
        <w:rPr>
          <w:sz w:val="54"/>
          <w:szCs w:val="54"/>
        </w:rPr>
        <w:lastRenderedPageBreak/>
        <w:t xml:space="preserve">Configuration de l’IP de l’interface </w:t>
      </w:r>
      <w:proofErr w:type="spellStart"/>
      <w:r>
        <w:rPr>
          <w:sz w:val="54"/>
          <w:szCs w:val="54"/>
        </w:rPr>
        <w:t>PfSense</w:t>
      </w:r>
      <w:proofErr w:type="spellEnd"/>
    </w:p>
    <w:p w14:paraId="5FF48BCF" w14:textId="77777777" w:rsidR="00082300" w:rsidRDefault="00082300"/>
    <w:p w14:paraId="0735B074" w14:textId="77777777" w:rsidR="00082300" w:rsidRDefault="00082300"/>
    <w:p w14:paraId="1730AF59" w14:textId="70F0BD4F" w:rsidR="00082300" w:rsidRPr="003E2BBC" w:rsidRDefault="00082300">
      <w:pPr>
        <w:rPr>
          <w:rFonts w:ascii="Times New Roman" w:hAnsi="Times New Roman" w:cs="Times New Roman"/>
        </w:rPr>
      </w:pPr>
      <w:proofErr w:type="spellStart"/>
      <w:r w:rsidRPr="003E2BBC">
        <w:rPr>
          <w:rFonts w:ascii="Times New Roman" w:hAnsi="Times New Roman" w:cs="Times New Roman"/>
        </w:rPr>
        <w:t>PfSense</w:t>
      </w:r>
      <w:proofErr w:type="spellEnd"/>
      <w:r w:rsidRPr="003E2BBC">
        <w:rPr>
          <w:rFonts w:ascii="Times New Roman" w:hAnsi="Times New Roman" w:cs="Times New Roman"/>
        </w:rPr>
        <w:t xml:space="preserve"> est basé sur FreeBSD (une version d’Unix), il faudra donc faire la configuration en ligne de commandes.</w:t>
      </w:r>
    </w:p>
    <w:p w14:paraId="0D41C15B" w14:textId="6BDE7A57" w:rsidR="00082300" w:rsidRPr="003E2BBC" w:rsidRDefault="00082300">
      <w:pPr>
        <w:rPr>
          <w:rFonts w:ascii="Times New Roman" w:hAnsi="Times New Roman" w:cs="Times New Roman"/>
        </w:rPr>
      </w:pPr>
    </w:p>
    <w:p w14:paraId="47AB920C" w14:textId="0E0DBAF9" w:rsidR="00082300" w:rsidRPr="003E2BBC" w:rsidRDefault="00082300">
      <w:pPr>
        <w:rPr>
          <w:rFonts w:ascii="Times New Roman" w:hAnsi="Times New Roman" w:cs="Times New Roman"/>
        </w:rPr>
      </w:pPr>
      <w:r w:rsidRPr="003E2BBC">
        <w:rPr>
          <w:rFonts w:ascii="Times New Roman" w:hAnsi="Times New Roman" w:cs="Times New Roman"/>
        </w:rPr>
        <w:t xml:space="preserve">Il faut dans un premier temps </w:t>
      </w:r>
      <w:r w:rsidR="009D5CA3" w:rsidRPr="003E2BBC">
        <w:rPr>
          <w:rFonts w:ascii="Times New Roman" w:hAnsi="Times New Roman" w:cs="Times New Roman"/>
        </w:rPr>
        <w:t xml:space="preserve">assigner une interface </w:t>
      </w:r>
      <w:r w:rsidRPr="003E2BBC">
        <w:rPr>
          <w:rFonts w:ascii="Times New Roman" w:hAnsi="Times New Roman" w:cs="Times New Roman"/>
        </w:rPr>
        <w:t>au WAN.</w:t>
      </w:r>
      <w:r w:rsidR="008D0651">
        <w:rPr>
          <w:rFonts w:ascii="Times New Roman" w:hAnsi="Times New Roman" w:cs="Times New Roman"/>
        </w:rPr>
        <w:t xml:space="preserve"> Pour cela, il faut sélectionner vtnet0 qui correspond au vmbr0 de </w:t>
      </w:r>
      <w:proofErr w:type="spellStart"/>
      <w:r w:rsidR="008D0651">
        <w:rPr>
          <w:rFonts w:ascii="Times New Roman" w:hAnsi="Times New Roman" w:cs="Times New Roman"/>
        </w:rPr>
        <w:t>Proxmox</w:t>
      </w:r>
      <w:proofErr w:type="spellEnd"/>
      <w:r w:rsidR="008D0651">
        <w:rPr>
          <w:rFonts w:ascii="Times New Roman" w:hAnsi="Times New Roman" w:cs="Times New Roman"/>
        </w:rPr>
        <w:t xml:space="preserve"> qui est la carte réseau virtuelle WAN.</w:t>
      </w:r>
    </w:p>
    <w:p w14:paraId="48C26B9B" w14:textId="77777777" w:rsidR="003E2BBC" w:rsidRDefault="003E2BBC"/>
    <w:p w14:paraId="763F6514" w14:textId="33AE6ABB" w:rsidR="00082300" w:rsidRPr="00082300" w:rsidRDefault="00804C82" w:rsidP="00082300">
      <w:pPr>
        <w:jc w:val="center"/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5416465" wp14:editId="1F400709">
                <wp:simplePos x="0" y="0"/>
                <wp:positionH relativeFrom="column">
                  <wp:posOffset>3241840</wp:posOffset>
                </wp:positionH>
                <wp:positionV relativeFrom="paragraph">
                  <wp:posOffset>983325</wp:posOffset>
                </wp:positionV>
                <wp:extent cx="680040" cy="360"/>
                <wp:effectExtent l="76200" t="76200" r="82550" b="95250"/>
                <wp:wrapNone/>
                <wp:docPr id="44072101" name="Encre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680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A5869E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cre 2" o:spid="_x0000_s1026" type="#_x0000_t75" style="position:absolute;margin-left:252.4pt;margin-top:74.65pt;width:59.25pt;height:5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">
                <v:imagedata r:id="rId22" o:title=""/>
              </v:shape>
            </w:pict>
          </mc:Fallback>
        </mc:AlternateContent>
      </w:r>
      <w:r w:rsidR="0087588F">
        <w:rPr>
          <w:noProof/>
        </w:rPr>
        <w:drawing>
          <wp:inline distT="0" distB="0" distL="0" distR="0" wp14:anchorId="78B220B1" wp14:editId="0617021F">
            <wp:extent cx="5408294" cy="996950"/>
            <wp:effectExtent l="0" t="0" r="2540" b="0"/>
            <wp:docPr id="961037365" name="Image 1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037365" name="Image 11" descr="Une image contenant texte, capture d’écran, Police&#10;&#10;Description générée automatiquement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981"/>
                    <a:stretch/>
                  </pic:blipFill>
                  <pic:spPr bwMode="auto">
                    <a:xfrm>
                      <a:off x="0" y="0"/>
                      <a:ext cx="5416468" cy="998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8CB17" w14:textId="11FFA27A" w:rsidR="0087588F" w:rsidRDefault="00804C82" w:rsidP="00082300">
      <w:pPr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61199B05" wp14:editId="1F38D4B6">
                <wp:simplePos x="0" y="0"/>
                <wp:positionH relativeFrom="column">
                  <wp:posOffset>2670175</wp:posOffset>
                </wp:positionH>
                <wp:positionV relativeFrom="paragraph">
                  <wp:posOffset>1865630</wp:posOffset>
                </wp:positionV>
                <wp:extent cx="360" cy="360"/>
                <wp:effectExtent l="76200" t="76200" r="95250" b="95250"/>
                <wp:wrapNone/>
                <wp:docPr id="1994173757" name="Encre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34F87" id="Encre 5" o:spid="_x0000_s1026" type="#_x0000_t75" style="position:absolute;margin-left:207.4pt;margin-top:144.1pt;width:5.7pt;height:5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2A2FD889" wp14:editId="4CF57721">
                <wp:simplePos x="0" y="0"/>
                <wp:positionH relativeFrom="column">
                  <wp:posOffset>2917840</wp:posOffset>
                </wp:positionH>
                <wp:positionV relativeFrom="paragraph">
                  <wp:posOffset>11575</wp:posOffset>
                </wp:positionV>
                <wp:extent cx="242280" cy="360"/>
                <wp:effectExtent l="57150" t="76200" r="100965" b="95250"/>
                <wp:wrapNone/>
                <wp:docPr id="102791642" name="Encre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422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97C9FC" id="Encre 1" o:spid="_x0000_s1026" type="#_x0000_t75" style="position:absolute;margin-left:226.95pt;margin-top:-1.9pt;width:24.75pt;height:5.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">
                <v:imagedata r:id="rId27" o:title=""/>
              </v:shape>
            </w:pict>
          </mc:Fallback>
        </mc:AlternateContent>
      </w:r>
      <w:r w:rsidR="0087588F">
        <w:rPr>
          <w:noProof/>
        </w:rPr>
        <w:drawing>
          <wp:inline distT="0" distB="0" distL="0" distR="0" wp14:anchorId="1AB7485A" wp14:editId="7FE80972">
            <wp:extent cx="5390515" cy="1987449"/>
            <wp:effectExtent l="0" t="0" r="635" b="0"/>
            <wp:docPr id="114509889" name="Image 12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09889" name="Image 12" descr="Une image contenant texte, capture d’écran, Police&#10;&#10;Description générée automatiquement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046"/>
                    <a:stretch/>
                  </pic:blipFill>
                  <pic:spPr bwMode="auto">
                    <a:xfrm>
                      <a:off x="0" y="0"/>
                      <a:ext cx="5443408" cy="200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C35BB" w14:textId="6BD50B76" w:rsidR="0087588F" w:rsidRDefault="0087588F" w:rsidP="00082300">
      <w:pPr>
        <w:jc w:val="center"/>
      </w:pPr>
      <w:r>
        <w:rPr>
          <w:noProof/>
        </w:rPr>
        <w:drawing>
          <wp:inline distT="0" distB="0" distL="0" distR="0" wp14:anchorId="6FB33E9C" wp14:editId="237632C2">
            <wp:extent cx="5402621" cy="1296670"/>
            <wp:effectExtent l="0" t="0" r="7620" b="0"/>
            <wp:docPr id="1226791040" name="Image 13" descr="Une image contenant texte, capture d’écran, Police, noi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791040" name="Image 13" descr="Une image contenant texte, capture d’écran, Police, noi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706" cy="1309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88C58" w14:textId="77777777" w:rsidR="003E2BBC" w:rsidRDefault="003E2BBC" w:rsidP="009D5CA3">
      <w:pPr>
        <w:rPr>
          <w:rFonts w:ascii="Times New Roman" w:hAnsi="Times New Roman" w:cs="Times New Roman"/>
        </w:rPr>
      </w:pPr>
    </w:p>
    <w:p w14:paraId="77D6EE4E" w14:textId="0B811B27" w:rsidR="00F15E0F" w:rsidRPr="00F15E0F" w:rsidRDefault="009D5CA3">
      <w:pPr>
        <w:rPr>
          <w:rFonts w:ascii="Times New Roman" w:hAnsi="Times New Roman" w:cs="Times New Roman"/>
        </w:rPr>
      </w:pPr>
      <w:r w:rsidRPr="003E2BBC">
        <w:rPr>
          <w:rFonts w:ascii="Times New Roman" w:hAnsi="Times New Roman" w:cs="Times New Roman"/>
        </w:rPr>
        <w:t xml:space="preserve">Une fois que c’est fait, </w:t>
      </w:r>
      <w:proofErr w:type="spellStart"/>
      <w:r w:rsidRPr="003E2BBC">
        <w:rPr>
          <w:rFonts w:ascii="Times New Roman" w:hAnsi="Times New Roman" w:cs="Times New Roman"/>
        </w:rPr>
        <w:t>PfSense</w:t>
      </w:r>
      <w:proofErr w:type="spellEnd"/>
      <w:r w:rsidRPr="003E2BBC">
        <w:rPr>
          <w:rFonts w:ascii="Times New Roman" w:hAnsi="Times New Roman" w:cs="Times New Roman"/>
        </w:rPr>
        <w:t xml:space="preserve"> obtiendra une IP en DHCP. C’est l’adresse de l’interface</w:t>
      </w:r>
      <w:r w:rsidR="00F15E0F">
        <w:rPr>
          <w:rFonts w:ascii="Times New Roman" w:hAnsi="Times New Roman" w:cs="Times New Roman"/>
        </w:rPr>
        <w:t xml:space="preserve"> web</w:t>
      </w:r>
      <w:r w:rsidRPr="003E2BBC">
        <w:rPr>
          <w:rFonts w:ascii="Times New Roman" w:hAnsi="Times New Roman" w:cs="Times New Roman"/>
        </w:rPr>
        <w:t xml:space="preserve"> du pare-feu.</w:t>
      </w:r>
    </w:p>
    <w:p w14:paraId="109446D1" w14:textId="6E8B4FE0" w:rsidR="0087588F" w:rsidRDefault="00952A72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5983D1AF" wp14:editId="1A629D1A">
                <wp:simplePos x="0" y="0"/>
                <wp:positionH relativeFrom="column">
                  <wp:posOffset>3708480</wp:posOffset>
                </wp:positionH>
                <wp:positionV relativeFrom="paragraph">
                  <wp:posOffset>241460</wp:posOffset>
                </wp:positionV>
                <wp:extent cx="1248840" cy="364680"/>
                <wp:effectExtent l="57150" t="57150" r="0" b="73660"/>
                <wp:wrapNone/>
                <wp:docPr id="1064748249" name="Encre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248840" cy="36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47FB47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cre 8" o:spid="_x0000_s1026" type="#_x0000_t75" style="position:absolute;margin-left:290.6pt;margin-top:17.6pt;width:101.2pt;height:31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76083A59" wp14:editId="1152FBF5">
                <wp:simplePos x="0" y="0"/>
                <wp:positionH relativeFrom="column">
                  <wp:posOffset>3737280</wp:posOffset>
                </wp:positionH>
                <wp:positionV relativeFrom="paragraph">
                  <wp:posOffset>282860</wp:posOffset>
                </wp:positionV>
                <wp:extent cx="1277280" cy="352080"/>
                <wp:effectExtent l="57150" t="38100" r="75565" b="67310"/>
                <wp:wrapNone/>
                <wp:docPr id="915907238" name="Encre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277280" cy="35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0DCB8" id="Encre 5" o:spid="_x0000_s1026" type="#_x0000_t75" style="position:absolute;margin-left:292.85pt;margin-top:20.85pt;width:103.4pt;height:30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">
                <v:imagedata r:id="rId33" o:title=""/>
              </v:shape>
            </w:pict>
          </mc:Fallback>
        </mc:AlternateContent>
      </w:r>
      <w:r w:rsidR="0087588F">
        <w:rPr>
          <w:noProof/>
        </w:rPr>
        <w:drawing>
          <wp:inline distT="0" distB="0" distL="0" distR="0" wp14:anchorId="504B9E79" wp14:editId="0B9BEEEE">
            <wp:extent cx="6818880" cy="2374900"/>
            <wp:effectExtent l="0" t="0" r="1270" b="6350"/>
            <wp:docPr id="1621599104" name="Image 14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599104" name="Image 14" descr="Une image contenant texte, capture d’écran, Polic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5498" cy="237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35168" w14:textId="0A1943D1" w:rsidR="000E2BDF" w:rsidRPr="000E2BDF" w:rsidRDefault="000E2BDF" w:rsidP="000E2BDF">
      <w:pPr>
        <w:pStyle w:val="Titre3"/>
        <w:rPr>
          <w:sz w:val="54"/>
          <w:szCs w:val="54"/>
        </w:rPr>
      </w:pPr>
      <w:r w:rsidRPr="000E2BDF">
        <w:rPr>
          <w:sz w:val="54"/>
          <w:szCs w:val="54"/>
        </w:rPr>
        <w:lastRenderedPageBreak/>
        <w:t xml:space="preserve">Configuration des VLAN sur l’interface </w:t>
      </w:r>
      <w:proofErr w:type="spellStart"/>
      <w:r w:rsidRPr="000E2BDF">
        <w:rPr>
          <w:sz w:val="54"/>
          <w:szCs w:val="54"/>
        </w:rPr>
        <w:t>PfSense</w:t>
      </w:r>
      <w:proofErr w:type="spellEnd"/>
    </w:p>
    <w:p w14:paraId="11F14671" w14:textId="77777777" w:rsidR="000E2BDF" w:rsidRDefault="000E2BDF" w:rsidP="000E2BDF"/>
    <w:p w14:paraId="4C4E19DF" w14:textId="77777777" w:rsidR="000E2BDF" w:rsidRDefault="000E2BDF" w:rsidP="000E2BDF"/>
    <w:p w14:paraId="0EAE045D" w14:textId="394FE21D" w:rsidR="00306A72" w:rsidRPr="00F15E0F" w:rsidRDefault="000A0EA7" w:rsidP="000E2BDF">
      <w:pPr>
        <w:rPr>
          <w:rFonts w:ascii="Times New Roman" w:hAnsi="Times New Roman" w:cs="Times New Roman"/>
        </w:rPr>
      </w:pPr>
      <w:r w:rsidRPr="003E2BBC">
        <w:rPr>
          <w:rFonts w:ascii="Times New Roman" w:hAnsi="Times New Roman" w:cs="Times New Roman"/>
        </w:rPr>
        <w:t xml:space="preserve">Il faut se rendre sur l’adresse IP du </w:t>
      </w:r>
      <w:proofErr w:type="spellStart"/>
      <w:r w:rsidRPr="003E2BBC">
        <w:rPr>
          <w:rFonts w:ascii="Times New Roman" w:hAnsi="Times New Roman" w:cs="Times New Roman"/>
        </w:rPr>
        <w:t>PfSense</w:t>
      </w:r>
      <w:proofErr w:type="spellEnd"/>
      <w:r w:rsidRPr="003E2BBC">
        <w:rPr>
          <w:rFonts w:ascii="Times New Roman" w:hAnsi="Times New Roman" w:cs="Times New Roman"/>
        </w:rPr>
        <w:t xml:space="preserve"> pour accéder à son interface Web.</w:t>
      </w:r>
    </w:p>
    <w:p w14:paraId="76F5D9CB" w14:textId="6D5C72D3" w:rsidR="00306A72" w:rsidRDefault="00306A72" w:rsidP="000E2BDF">
      <w:r>
        <w:rPr>
          <w:noProof/>
        </w:rPr>
        <w:drawing>
          <wp:inline distT="0" distB="0" distL="0" distR="0" wp14:anchorId="3B5E66B5" wp14:editId="6F500F00">
            <wp:extent cx="6692630" cy="3025221"/>
            <wp:effectExtent l="0" t="0" r="0" b="3810"/>
            <wp:docPr id="697609862" name="Image 17" descr="Configuration du pfsense pour simuler un routeur AMON [Mettre en place un  réseau virtuel SE4 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figuration du pfsense pour simuler un routeur AMON [Mettre en place un  réseau virtuel SE4 ]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59" r="1112"/>
                    <a:stretch/>
                  </pic:blipFill>
                  <pic:spPr bwMode="auto">
                    <a:xfrm>
                      <a:off x="0" y="0"/>
                      <a:ext cx="6692630" cy="3025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A3E41" w14:textId="77777777" w:rsidR="00306A72" w:rsidRDefault="00306A72" w:rsidP="000E2BDF"/>
    <w:p w14:paraId="0FB2EAB3" w14:textId="44EA1311" w:rsidR="000E2BDF" w:rsidRDefault="00306A72" w:rsidP="000E2BDF">
      <w:pPr>
        <w:rPr>
          <w:rFonts w:ascii="Times New Roman" w:hAnsi="Times New Roman" w:cs="Times New Roman"/>
        </w:rPr>
      </w:pPr>
      <w:r w:rsidRPr="003E2BBC">
        <w:rPr>
          <w:rFonts w:ascii="Times New Roman" w:hAnsi="Times New Roman" w:cs="Times New Roman"/>
        </w:rPr>
        <w:t xml:space="preserve">Une fois dessus, il faudra se connecter avec l’user </w:t>
      </w:r>
      <w:r w:rsidRPr="003E2BBC">
        <w:rPr>
          <w:rFonts w:ascii="Times New Roman" w:hAnsi="Times New Roman" w:cs="Times New Roman"/>
          <w:i/>
          <w:iCs/>
        </w:rPr>
        <w:t>admin</w:t>
      </w:r>
      <w:r w:rsidRPr="003E2BBC">
        <w:rPr>
          <w:rFonts w:ascii="Times New Roman" w:hAnsi="Times New Roman" w:cs="Times New Roman"/>
        </w:rPr>
        <w:t xml:space="preserve"> et le </w:t>
      </w:r>
      <w:r w:rsidRPr="003E2BBC">
        <w:rPr>
          <w:rFonts w:ascii="Times New Roman" w:hAnsi="Times New Roman" w:cs="Times New Roman"/>
          <w:i/>
          <w:iCs/>
        </w:rPr>
        <w:t>mot de passe par défaut</w:t>
      </w:r>
      <w:r w:rsidRPr="003E2BBC">
        <w:rPr>
          <w:rFonts w:ascii="Times New Roman" w:hAnsi="Times New Roman" w:cs="Times New Roman"/>
        </w:rPr>
        <w:t xml:space="preserve">. Il sera par la suite demandé de le modifier en allant dans </w:t>
      </w:r>
      <w:r w:rsidRPr="003E2BBC">
        <w:rPr>
          <w:rFonts w:ascii="Times New Roman" w:hAnsi="Times New Roman" w:cs="Times New Roman"/>
          <w:b/>
          <w:bCs/>
        </w:rPr>
        <w:t>System</w:t>
      </w:r>
      <w:r w:rsidRPr="003E2BBC">
        <w:rPr>
          <w:rFonts w:ascii="Times New Roman" w:hAnsi="Times New Roman" w:cs="Times New Roman"/>
        </w:rPr>
        <w:t xml:space="preserve">, </w:t>
      </w:r>
      <w:r w:rsidRPr="003E2BBC">
        <w:rPr>
          <w:rFonts w:ascii="Times New Roman" w:hAnsi="Times New Roman" w:cs="Times New Roman"/>
          <w:b/>
          <w:bCs/>
        </w:rPr>
        <w:t>User</w:t>
      </w:r>
      <w:r w:rsidRPr="003E2BBC">
        <w:rPr>
          <w:rFonts w:ascii="Times New Roman" w:hAnsi="Times New Roman" w:cs="Times New Roman"/>
        </w:rPr>
        <w:t xml:space="preserve"> </w:t>
      </w:r>
      <w:r w:rsidRPr="003E2BBC">
        <w:rPr>
          <w:rFonts w:ascii="Times New Roman" w:hAnsi="Times New Roman" w:cs="Times New Roman"/>
          <w:b/>
          <w:bCs/>
        </w:rPr>
        <w:t>Manager</w:t>
      </w:r>
      <w:r w:rsidRPr="003E2BBC">
        <w:rPr>
          <w:rFonts w:ascii="Times New Roman" w:hAnsi="Times New Roman" w:cs="Times New Roman"/>
        </w:rPr>
        <w:t xml:space="preserve">, </w:t>
      </w:r>
      <w:proofErr w:type="spellStart"/>
      <w:r w:rsidRPr="003E2BBC">
        <w:rPr>
          <w:rFonts w:ascii="Times New Roman" w:hAnsi="Times New Roman" w:cs="Times New Roman"/>
          <w:b/>
          <w:bCs/>
        </w:rPr>
        <w:t>Users</w:t>
      </w:r>
      <w:proofErr w:type="spellEnd"/>
      <w:r w:rsidRPr="003E2BBC">
        <w:rPr>
          <w:rFonts w:ascii="Times New Roman" w:hAnsi="Times New Roman" w:cs="Times New Roman"/>
        </w:rPr>
        <w:t xml:space="preserve"> et </w:t>
      </w:r>
      <w:r w:rsidRPr="003E2BBC">
        <w:rPr>
          <w:rFonts w:ascii="Times New Roman" w:hAnsi="Times New Roman" w:cs="Times New Roman"/>
          <w:b/>
          <w:bCs/>
        </w:rPr>
        <w:t>Edit</w:t>
      </w:r>
      <w:r w:rsidRPr="003E2BBC">
        <w:rPr>
          <w:rFonts w:ascii="Times New Roman" w:hAnsi="Times New Roman" w:cs="Times New Roman"/>
        </w:rPr>
        <w:t>.</w:t>
      </w:r>
    </w:p>
    <w:p w14:paraId="712CAA96" w14:textId="77777777" w:rsidR="003E2BBC" w:rsidRPr="003E2BBC" w:rsidRDefault="003E2BBC" w:rsidP="000E2BDF">
      <w:pPr>
        <w:rPr>
          <w:rFonts w:ascii="Times New Roman" w:hAnsi="Times New Roman" w:cs="Times New Roman"/>
        </w:rPr>
      </w:pPr>
    </w:p>
    <w:p w14:paraId="6934B386" w14:textId="741050A0" w:rsidR="0087588F" w:rsidRDefault="00306A72">
      <w:r>
        <w:rPr>
          <w:noProof/>
        </w:rPr>
        <w:drawing>
          <wp:inline distT="0" distB="0" distL="0" distR="0" wp14:anchorId="0A3B13BB" wp14:editId="4F508879">
            <wp:extent cx="6767830" cy="3194685"/>
            <wp:effectExtent l="0" t="0" r="0" b="5715"/>
            <wp:docPr id="503661291" name="Image 18" descr="Une image contenant texte, capture d’écran, nombr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661291" name="Image 18" descr="Une image contenant texte, capture d’écran, nombre, logiciel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7830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588F" w:rsidRPr="0087588F">
        <w:t xml:space="preserve"> </w:t>
      </w:r>
    </w:p>
    <w:p w14:paraId="6D72FEBE" w14:textId="77777777" w:rsidR="0087588F" w:rsidRDefault="0087588F"/>
    <w:p w14:paraId="266AD4BF" w14:textId="77777777" w:rsidR="00306A72" w:rsidRDefault="00306A72"/>
    <w:p w14:paraId="757F01C0" w14:textId="5B417E51" w:rsidR="0087588F" w:rsidRDefault="0087588F">
      <w:r>
        <w:rPr>
          <w:noProof/>
        </w:rPr>
        <w:lastRenderedPageBreak/>
        <w:drawing>
          <wp:inline distT="0" distB="0" distL="0" distR="0" wp14:anchorId="2535EF20" wp14:editId="51A8AF0E">
            <wp:extent cx="6509442" cy="2372178"/>
            <wp:effectExtent l="0" t="0" r="5715" b="9525"/>
            <wp:docPr id="377148897" name="Image 17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148897" name="Image 17" descr="Une image contenant texte, capture d’écran, logiciel, Icône d’ordinat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2236" cy="2373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55EE5" w14:textId="77777777" w:rsidR="0087588F" w:rsidRDefault="0087588F"/>
    <w:p w14:paraId="7296F6C8" w14:textId="1CC0F6DC" w:rsidR="0087588F" w:rsidRDefault="00306A72">
      <w:pPr>
        <w:rPr>
          <w:rFonts w:ascii="Times New Roman" w:hAnsi="Times New Roman" w:cs="Times New Roman"/>
        </w:rPr>
      </w:pPr>
      <w:r w:rsidRPr="003E2BBC">
        <w:rPr>
          <w:rFonts w:ascii="Times New Roman" w:hAnsi="Times New Roman" w:cs="Times New Roman"/>
        </w:rPr>
        <w:t xml:space="preserve">Une fois que c’est fait, il faut se rendre sur </w:t>
      </w:r>
      <w:r w:rsidRPr="003E2BBC">
        <w:rPr>
          <w:rFonts w:ascii="Times New Roman" w:hAnsi="Times New Roman" w:cs="Times New Roman"/>
          <w:b/>
          <w:bCs/>
        </w:rPr>
        <w:t>Interfaces</w:t>
      </w:r>
      <w:r w:rsidRPr="003E2BBC">
        <w:rPr>
          <w:rFonts w:ascii="Times New Roman" w:hAnsi="Times New Roman" w:cs="Times New Roman"/>
        </w:rPr>
        <w:t xml:space="preserve">, </w:t>
      </w:r>
      <w:r w:rsidRPr="003E2BBC">
        <w:rPr>
          <w:rFonts w:ascii="Times New Roman" w:hAnsi="Times New Roman" w:cs="Times New Roman"/>
          <w:b/>
          <w:bCs/>
        </w:rPr>
        <w:t>VLANs</w:t>
      </w:r>
      <w:r w:rsidRPr="003E2BBC">
        <w:rPr>
          <w:rFonts w:ascii="Times New Roman" w:hAnsi="Times New Roman" w:cs="Times New Roman"/>
        </w:rPr>
        <w:t xml:space="preserve"> et </w:t>
      </w:r>
      <w:r w:rsidRPr="003E2BBC">
        <w:rPr>
          <w:rFonts w:ascii="Times New Roman" w:hAnsi="Times New Roman" w:cs="Times New Roman"/>
          <w:b/>
          <w:bCs/>
        </w:rPr>
        <w:t>Edit</w:t>
      </w:r>
      <w:r w:rsidRPr="003E2BBC">
        <w:rPr>
          <w:rFonts w:ascii="Times New Roman" w:hAnsi="Times New Roman" w:cs="Times New Roman"/>
        </w:rPr>
        <w:t xml:space="preserve"> afin d’ajouter les VLAN créés préalablement sur </w:t>
      </w:r>
      <w:proofErr w:type="spellStart"/>
      <w:r w:rsidRPr="003E2BBC">
        <w:rPr>
          <w:rFonts w:ascii="Times New Roman" w:hAnsi="Times New Roman" w:cs="Times New Roman"/>
        </w:rPr>
        <w:t>Proxmox</w:t>
      </w:r>
      <w:proofErr w:type="spellEnd"/>
      <w:r w:rsidRPr="003E2BBC">
        <w:rPr>
          <w:rFonts w:ascii="Times New Roman" w:hAnsi="Times New Roman" w:cs="Times New Roman"/>
        </w:rPr>
        <w:t xml:space="preserve"> à </w:t>
      </w:r>
      <w:proofErr w:type="spellStart"/>
      <w:r w:rsidRPr="003E2BBC">
        <w:rPr>
          <w:rFonts w:ascii="Times New Roman" w:hAnsi="Times New Roman" w:cs="Times New Roman"/>
        </w:rPr>
        <w:t>PfSense</w:t>
      </w:r>
      <w:proofErr w:type="spellEnd"/>
      <w:r w:rsidRPr="003E2BBC">
        <w:rPr>
          <w:rFonts w:ascii="Times New Roman" w:hAnsi="Times New Roman" w:cs="Times New Roman"/>
        </w:rPr>
        <w:t>.</w:t>
      </w:r>
    </w:p>
    <w:p w14:paraId="6264BC54" w14:textId="77777777" w:rsidR="003E2BBC" w:rsidRPr="003E2BBC" w:rsidRDefault="003E2BBC">
      <w:pPr>
        <w:rPr>
          <w:rFonts w:ascii="Times New Roman" w:hAnsi="Times New Roman" w:cs="Times New Roman"/>
        </w:rPr>
      </w:pPr>
    </w:p>
    <w:p w14:paraId="4F5A97B4" w14:textId="7C2BB807" w:rsidR="0087588F" w:rsidRDefault="0087588F">
      <w:r>
        <w:rPr>
          <w:noProof/>
        </w:rPr>
        <w:drawing>
          <wp:inline distT="0" distB="0" distL="0" distR="0" wp14:anchorId="5DA618D0" wp14:editId="28F81E21">
            <wp:extent cx="6201624" cy="2842459"/>
            <wp:effectExtent l="0" t="0" r="8890" b="0"/>
            <wp:docPr id="921022118" name="Image 2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022118" name="Image 21" descr="Une image contenant texte, capture d’écran, logiciel, Icône d’ordinat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176" cy="28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83EFA" w14:textId="77777777" w:rsidR="0087588F" w:rsidRDefault="0087588F"/>
    <w:p w14:paraId="0EDC086E" w14:textId="6860B2EB" w:rsidR="0087588F" w:rsidRDefault="00F15E0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Ici, t</w:t>
      </w:r>
      <w:r w:rsidR="00306A72" w:rsidRPr="003E2BBC">
        <w:rPr>
          <w:rFonts w:ascii="Times New Roman" w:hAnsi="Times New Roman" w:cs="Times New Roman"/>
        </w:rPr>
        <w:t>ous les VLAN sont ajoutés :</w:t>
      </w:r>
    </w:p>
    <w:p w14:paraId="095B4A30" w14:textId="77777777" w:rsidR="003E2BBC" w:rsidRPr="003E2BBC" w:rsidRDefault="003E2BBC">
      <w:pPr>
        <w:rPr>
          <w:rFonts w:ascii="Times New Roman" w:hAnsi="Times New Roman" w:cs="Times New Roman"/>
        </w:rPr>
      </w:pPr>
    </w:p>
    <w:p w14:paraId="5D8CFEAB" w14:textId="50840718" w:rsidR="0087588F" w:rsidRDefault="0087588F">
      <w:r>
        <w:rPr>
          <w:noProof/>
        </w:rPr>
        <w:drawing>
          <wp:inline distT="0" distB="0" distL="0" distR="0" wp14:anchorId="6B5EC422" wp14:editId="52F20008">
            <wp:extent cx="6455121" cy="2862953"/>
            <wp:effectExtent l="0" t="0" r="3175" b="0"/>
            <wp:docPr id="223272864" name="Image 22" descr="Une image contenant texte, capture d’écran, logiciel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272864" name="Image 22" descr="Une image contenant texte, capture d’écran, logiciel, nombr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2461" cy="2866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2B42A" w14:textId="187CB412" w:rsidR="0087588F" w:rsidRPr="003E2BBC" w:rsidRDefault="00306A72">
      <w:pPr>
        <w:rPr>
          <w:rFonts w:ascii="Times New Roman" w:hAnsi="Times New Roman" w:cs="Times New Roman"/>
        </w:rPr>
      </w:pPr>
      <w:r w:rsidRPr="003E2BBC">
        <w:rPr>
          <w:rFonts w:ascii="Times New Roman" w:hAnsi="Times New Roman" w:cs="Times New Roman"/>
        </w:rPr>
        <w:lastRenderedPageBreak/>
        <w:t xml:space="preserve">Une fois que les VLAN ont été ajoutés sur l’interface, il est possible de vérifier sur la machine qu’ils </w:t>
      </w:r>
      <w:r w:rsidR="00F15E0F">
        <w:rPr>
          <w:rFonts w:ascii="Times New Roman" w:hAnsi="Times New Roman" w:cs="Times New Roman"/>
        </w:rPr>
        <w:t>ont</w:t>
      </w:r>
      <w:r w:rsidRPr="003E2BBC">
        <w:rPr>
          <w:rFonts w:ascii="Times New Roman" w:hAnsi="Times New Roman" w:cs="Times New Roman"/>
        </w:rPr>
        <w:t xml:space="preserve"> tous été pris en compte.</w:t>
      </w:r>
      <w:r w:rsidR="008455E1">
        <w:rPr>
          <w:rFonts w:ascii="Times New Roman" w:hAnsi="Times New Roman" w:cs="Times New Roman"/>
        </w:rPr>
        <w:t xml:space="preserve"> Ici, nous pouvons voir que tous nos VLAN ont bien été ajouté au firewall.</w:t>
      </w:r>
    </w:p>
    <w:p w14:paraId="7BECAB47" w14:textId="5B803302" w:rsidR="008455E1" w:rsidRPr="008455E1" w:rsidRDefault="008455E1" w:rsidP="00DD6E4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7D252D13" w14:textId="45039E7E" w:rsidR="00DD6E40" w:rsidRPr="00DD6E40" w:rsidRDefault="002E7710" w:rsidP="00DD6E40">
      <w:r w:rsidRPr="002E7710">
        <w:rPr>
          <w:noProof/>
        </w:rPr>
        <w:drawing>
          <wp:inline distT="0" distB="0" distL="0" distR="0" wp14:anchorId="4E15F3CC" wp14:editId="6DDF19B5">
            <wp:extent cx="6767830" cy="1625600"/>
            <wp:effectExtent l="0" t="0" r="0" b="0"/>
            <wp:docPr id="842512245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512245" name="Image 1" descr="Une image contenant texte, capture d’écran, Police&#10;&#10;Description générée automatiquement"/>
                    <pic:cNvPicPr/>
                  </pic:nvPicPr>
                  <pic:blipFill rotWithShape="1">
                    <a:blip r:embed="rId40"/>
                    <a:srcRect b="52619"/>
                    <a:stretch/>
                  </pic:blipFill>
                  <pic:spPr bwMode="auto">
                    <a:xfrm>
                      <a:off x="0" y="0"/>
                      <a:ext cx="6767830" cy="162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0D4093" w14:textId="34EB2042" w:rsidR="00DD6E40" w:rsidRDefault="00DD6E40" w:rsidP="00DD6E40">
      <w:pPr>
        <w:rPr>
          <w:b/>
          <w:bCs/>
          <w:color w:val="FFFFFF" w:themeColor="background1"/>
        </w:rPr>
      </w:pPr>
      <w:r w:rsidRPr="00DD6E40">
        <w:rPr>
          <w:b/>
          <w:bCs/>
          <w:color w:val="FFFFFF" w:themeColor="background1"/>
        </w:rPr>
        <w:t>AJOUTER LES REGLES</w:t>
      </w:r>
    </w:p>
    <w:p w14:paraId="4E55A850" w14:textId="77777777" w:rsidR="003E2BBC" w:rsidRDefault="003E2BBC" w:rsidP="00DD6E40">
      <w:pPr>
        <w:rPr>
          <w:b/>
          <w:bCs/>
          <w:color w:val="FFFFFF" w:themeColor="background1"/>
        </w:rPr>
      </w:pPr>
    </w:p>
    <w:p w14:paraId="37C6A6A9" w14:textId="77777777" w:rsidR="003E2BBC" w:rsidRDefault="003E2BBC" w:rsidP="00DD6E40">
      <w:pPr>
        <w:rPr>
          <w:b/>
          <w:bCs/>
          <w:color w:val="FFFFFF" w:themeColor="background1"/>
        </w:rPr>
      </w:pPr>
    </w:p>
    <w:p w14:paraId="711FB358" w14:textId="77777777" w:rsidR="003E2BBC" w:rsidRDefault="003E2BBC" w:rsidP="00DD6E40">
      <w:pPr>
        <w:rPr>
          <w:b/>
          <w:bCs/>
          <w:color w:val="FFFFFF" w:themeColor="background1"/>
        </w:rPr>
      </w:pPr>
    </w:p>
    <w:p w14:paraId="1B51754A" w14:textId="77777777" w:rsidR="003E2BBC" w:rsidRDefault="003E2BBC" w:rsidP="00DD6E40">
      <w:pPr>
        <w:rPr>
          <w:b/>
          <w:bCs/>
          <w:color w:val="FFFFFF" w:themeColor="background1"/>
        </w:rPr>
      </w:pPr>
    </w:p>
    <w:p w14:paraId="5B9AFF65" w14:textId="77777777" w:rsidR="003E2BBC" w:rsidRDefault="003E2BBC" w:rsidP="00DD6E40">
      <w:pPr>
        <w:rPr>
          <w:b/>
          <w:bCs/>
          <w:color w:val="FFFFFF" w:themeColor="background1"/>
        </w:rPr>
      </w:pPr>
    </w:p>
    <w:p w14:paraId="39EABC16" w14:textId="77777777" w:rsidR="003E2BBC" w:rsidRDefault="003E2BBC" w:rsidP="00DD6E40">
      <w:pPr>
        <w:rPr>
          <w:b/>
          <w:bCs/>
          <w:color w:val="FFFFFF" w:themeColor="background1"/>
        </w:rPr>
      </w:pPr>
    </w:p>
    <w:p w14:paraId="5C299203" w14:textId="77777777" w:rsidR="003E2BBC" w:rsidRDefault="003E2BBC" w:rsidP="00DD6E40">
      <w:pPr>
        <w:rPr>
          <w:b/>
          <w:bCs/>
          <w:color w:val="FFFFFF" w:themeColor="background1"/>
        </w:rPr>
      </w:pPr>
    </w:p>
    <w:p w14:paraId="64C8EDF9" w14:textId="77777777" w:rsidR="003E2BBC" w:rsidRDefault="003E2BBC" w:rsidP="00DD6E40">
      <w:pPr>
        <w:rPr>
          <w:b/>
          <w:bCs/>
          <w:color w:val="FFFFFF" w:themeColor="background1"/>
        </w:rPr>
      </w:pPr>
    </w:p>
    <w:p w14:paraId="3F67514F" w14:textId="77777777" w:rsidR="003E2BBC" w:rsidRDefault="003E2BBC" w:rsidP="00DD6E40">
      <w:pPr>
        <w:rPr>
          <w:b/>
          <w:bCs/>
          <w:color w:val="FFFFFF" w:themeColor="background1"/>
        </w:rPr>
      </w:pPr>
    </w:p>
    <w:p w14:paraId="1B2AC88C" w14:textId="77777777" w:rsidR="003E2BBC" w:rsidRDefault="003E2BBC" w:rsidP="00DD6E40">
      <w:pPr>
        <w:rPr>
          <w:b/>
          <w:bCs/>
          <w:color w:val="FFFFFF" w:themeColor="background1"/>
        </w:rPr>
      </w:pPr>
    </w:p>
    <w:p w14:paraId="1CDB3FB4" w14:textId="77777777" w:rsidR="003E2BBC" w:rsidRDefault="003E2BBC" w:rsidP="00DD6E40">
      <w:pPr>
        <w:rPr>
          <w:b/>
          <w:bCs/>
          <w:color w:val="FFFFFF" w:themeColor="background1"/>
        </w:rPr>
      </w:pPr>
    </w:p>
    <w:p w14:paraId="655C2B93" w14:textId="77777777" w:rsidR="003E2BBC" w:rsidRDefault="003E2BBC" w:rsidP="00DD6E40">
      <w:pPr>
        <w:rPr>
          <w:b/>
          <w:bCs/>
          <w:color w:val="FFFFFF" w:themeColor="background1"/>
        </w:rPr>
      </w:pPr>
    </w:p>
    <w:p w14:paraId="5BE28992" w14:textId="77777777" w:rsidR="003E2BBC" w:rsidRDefault="003E2BBC" w:rsidP="00DD6E40">
      <w:pPr>
        <w:rPr>
          <w:b/>
          <w:bCs/>
          <w:color w:val="FFFFFF" w:themeColor="background1"/>
        </w:rPr>
      </w:pPr>
    </w:p>
    <w:p w14:paraId="3C674A03" w14:textId="77777777" w:rsidR="003E2BBC" w:rsidRDefault="003E2BBC" w:rsidP="00DD6E40">
      <w:pPr>
        <w:rPr>
          <w:b/>
          <w:bCs/>
          <w:color w:val="FFFFFF" w:themeColor="background1"/>
        </w:rPr>
      </w:pPr>
    </w:p>
    <w:p w14:paraId="49A9D8EE" w14:textId="77777777" w:rsidR="003E2BBC" w:rsidRDefault="003E2BBC" w:rsidP="00DD6E40">
      <w:pPr>
        <w:rPr>
          <w:b/>
          <w:bCs/>
          <w:color w:val="FFFFFF" w:themeColor="background1"/>
        </w:rPr>
      </w:pPr>
    </w:p>
    <w:p w14:paraId="135F196C" w14:textId="77777777" w:rsidR="003E2BBC" w:rsidRDefault="003E2BBC" w:rsidP="00DD6E40">
      <w:pPr>
        <w:rPr>
          <w:b/>
          <w:bCs/>
          <w:color w:val="FFFFFF" w:themeColor="background1"/>
        </w:rPr>
      </w:pPr>
    </w:p>
    <w:p w14:paraId="514EC768" w14:textId="77777777" w:rsidR="003E2BBC" w:rsidRDefault="003E2BBC" w:rsidP="00DD6E40">
      <w:pPr>
        <w:rPr>
          <w:b/>
          <w:bCs/>
          <w:color w:val="FFFFFF" w:themeColor="background1"/>
        </w:rPr>
      </w:pPr>
    </w:p>
    <w:p w14:paraId="28CBD400" w14:textId="77777777" w:rsidR="003E2BBC" w:rsidRDefault="003E2BBC" w:rsidP="00DD6E40">
      <w:pPr>
        <w:rPr>
          <w:b/>
          <w:bCs/>
          <w:color w:val="FFFFFF" w:themeColor="background1"/>
        </w:rPr>
      </w:pPr>
    </w:p>
    <w:p w14:paraId="040BF045" w14:textId="77777777" w:rsidR="003E2BBC" w:rsidRDefault="003E2BBC" w:rsidP="00DD6E40">
      <w:pPr>
        <w:rPr>
          <w:b/>
          <w:bCs/>
          <w:color w:val="FFFFFF" w:themeColor="background1"/>
        </w:rPr>
      </w:pPr>
    </w:p>
    <w:p w14:paraId="688F1A91" w14:textId="77777777" w:rsidR="003E2BBC" w:rsidRDefault="003E2BBC" w:rsidP="00DD6E40">
      <w:pPr>
        <w:rPr>
          <w:b/>
          <w:bCs/>
          <w:color w:val="FFFFFF" w:themeColor="background1"/>
        </w:rPr>
      </w:pPr>
    </w:p>
    <w:p w14:paraId="4071A261" w14:textId="77777777" w:rsidR="003E2BBC" w:rsidRDefault="003E2BBC" w:rsidP="00DD6E40">
      <w:pPr>
        <w:rPr>
          <w:b/>
          <w:bCs/>
          <w:color w:val="FFFFFF" w:themeColor="background1"/>
        </w:rPr>
      </w:pPr>
    </w:p>
    <w:p w14:paraId="60D1B693" w14:textId="77777777" w:rsidR="003E2BBC" w:rsidRDefault="003E2BBC" w:rsidP="00DD6E40">
      <w:pPr>
        <w:rPr>
          <w:b/>
          <w:bCs/>
          <w:color w:val="FFFFFF" w:themeColor="background1"/>
        </w:rPr>
      </w:pPr>
    </w:p>
    <w:p w14:paraId="474D3243" w14:textId="77777777" w:rsidR="003E2BBC" w:rsidRDefault="003E2BBC" w:rsidP="00DD6E40">
      <w:pPr>
        <w:rPr>
          <w:b/>
          <w:bCs/>
          <w:color w:val="FFFFFF" w:themeColor="background1"/>
        </w:rPr>
      </w:pPr>
    </w:p>
    <w:p w14:paraId="212CFC17" w14:textId="77777777" w:rsidR="003E2BBC" w:rsidRDefault="003E2BBC" w:rsidP="00DD6E40">
      <w:pPr>
        <w:rPr>
          <w:b/>
          <w:bCs/>
          <w:color w:val="FFFFFF" w:themeColor="background1"/>
        </w:rPr>
      </w:pPr>
    </w:p>
    <w:p w14:paraId="1E80EC0D" w14:textId="77777777" w:rsidR="003E2BBC" w:rsidRDefault="003E2BBC" w:rsidP="00DD6E40">
      <w:pPr>
        <w:rPr>
          <w:b/>
          <w:bCs/>
          <w:color w:val="FFFFFF" w:themeColor="background1"/>
        </w:rPr>
      </w:pPr>
    </w:p>
    <w:p w14:paraId="51E1CBCD" w14:textId="77777777" w:rsidR="003E2BBC" w:rsidRDefault="003E2BBC" w:rsidP="00DD6E40">
      <w:pPr>
        <w:rPr>
          <w:b/>
          <w:bCs/>
          <w:color w:val="FFFFFF" w:themeColor="background1"/>
        </w:rPr>
      </w:pPr>
    </w:p>
    <w:p w14:paraId="65AEA57D" w14:textId="77777777" w:rsidR="003E2BBC" w:rsidRDefault="003E2BBC" w:rsidP="00DD6E40">
      <w:pPr>
        <w:rPr>
          <w:b/>
          <w:bCs/>
          <w:color w:val="FFFFFF" w:themeColor="background1"/>
        </w:rPr>
      </w:pPr>
    </w:p>
    <w:p w14:paraId="098F350B" w14:textId="77777777" w:rsidR="003E2BBC" w:rsidRDefault="003E2BBC" w:rsidP="00DD6E40">
      <w:pPr>
        <w:rPr>
          <w:b/>
          <w:bCs/>
          <w:color w:val="FFFFFF" w:themeColor="background1"/>
        </w:rPr>
      </w:pPr>
    </w:p>
    <w:p w14:paraId="5636EFF9" w14:textId="77777777" w:rsidR="003E2BBC" w:rsidRDefault="003E2BBC" w:rsidP="00DD6E40">
      <w:pPr>
        <w:rPr>
          <w:b/>
          <w:bCs/>
          <w:color w:val="FFFFFF" w:themeColor="background1"/>
        </w:rPr>
      </w:pPr>
    </w:p>
    <w:p w14:paraId="027AB7BF" w14:textId="77777777" w:rsidR="003E2BBC" w:rsidRDefault="003E2BBC" w:rsidP="00DD6E40">
      <w:pPr>
        <w:rPr>
          <w:b/>
          <w:bCs/>
          <w:color w:val="FFFFFF" w:themeColor="background1"/>
        </w:rPr>
      </w:pPr>
    </w:p>
    <w:p w14:paraId="2FAEEA83" w14:textId="77777777" w:rsidR="003E2BBC" w:rsidRDefault="003E2BBC" w:rsidP="00DD6E40">
      <w:pPr>
        <w:rPr>
          <w:b/>
          <w:bCs/>
          <w:color w:val="FFFFFF" w:themeColor="background1"/>
        </w:rPr>
      </w:pPr>
    </w:p>
    <w:p w14:paraId="708E9EC7" w14:textId="77777777" w:rsidR="003E2BBC" w:rsidRDefault="003E2BBC" w:rsidP="00DD6E40">
      <w:pPr>
        <w:rPr>
          <w:b/>
          <w:bCs/>
          <w:color w:val="FFFFFF" w:themeColor="background1"/>
        </w:rPr>
      </w:pPr>
    </w:p>
    <w:p w14:paraId="6012E21F" w14:textId="77777777" w:rsidR="003E2BBC" w:rsidRDefault="003E2BBC" w:rsidP="00DD6E40">
      <w:pPr>
        <w:rPr>
          <w:b/>
          <w:bCs/>
          <w:color w:val="FFFFFF" w:themeColor="background1"/>
        </w:rPr>
      </w:pPr>
    </w:p>
    <w:p w14:paraId="0B6E3885" w14:textId="77777777" w:rsidR="003E2BBC" w:rsidRDefault="003E2BBC" w:rsidP="00DD6E40">
      <w:pPr>
        <w:rPr>
          <w:b/>
          <w:bCs/>
          <w:color w:val="FFFFFF" w:themeColor="background1"/>
        </w:rPr>
      </w:pPr>
    </w:p>
    <w:p w14:paraId="76241AA3" w14:textId="6C6C4001" w:rsidR="003E2BBC" w:rsidRDefault="003E2BBC" w:rsidP="00DD6E40">
      <w:pPr>
        <w:rPr>
          <w:b/>
          <w:bCs/>
          <w:color w:val="FFFFFF" w:themeColor="background1"/>
        </w:rPr>
      </w:pPr>
    </w:p>
    <w:p w14:paraId="2E4FFFE9" w14:textId="4E16C79B" w:rsidR="003E2BBC" w:rsidRPr="003E2BBC" w:rsidRDefault="003E2BBC" w:rsidP="003E2BBC">
      <w:pPr>
        <w:pStyle w:val="Titre3"/>
        <w:rPr>
          <w:sz w:val="54"/>
          <w:szCs w:val="54"/>
        </w:rPr>
      </w:pPr>
      <w:r>
        <w:rPr>
          <w:sz w:val="54"/>
          <w:szCs w:val="54"/>
        </w:rPr>
        <w:lastRenderedPageBreak/>
        <w:t>Etablissement des</w:t>
      </w:r>
      <w:r w:rsidRPr="003E2BBC">
        <w:rPr>
          <w:sz w:val="54"/>
          <w:szCs w:val="54"/>
        </w:rPr>
        <w:t xml:space="preserve"> règles</w:t>
      </w:r>
      <w:r>
        <w:rPr>
          <w:sz w:val="54"/>
          <w:szCs w:val="54"/>
        </w:rPr>
        <w:t xml:space="preserve"> de firewall</w:t>
      </w:r>
    </w:p>
    <w:p w14:paraId="3E0A879A" w14:textId="77777777" w:rsidR="003E2BBC" w:rsidRDefault="003E2BBC" w:rsidP="00DD6E40">
      <w:pPr>
        <w:rPr>
          <w:b/>
          <w:bCs/>
        </w:rPr>
      </w:pPr>
    </w:p>
    <w:p w14:paraId="514319DB" w14:textId="77777777" w:rsidR="008455E1" w:rsidRDefault="008455E1" w:rsidP="00DD6E40">
      <w:pPr>
        <w:rPr>
          <w:b/>
          <w:bCs/>
        </w:rPr>
      </w:pPr>
    </w:p>
    <w:p w14:paraId="401F12E5" w14:textId="1E1D929B" w:rsidR="008455E1" w:rsidRPr="008455E1" w:rsidRDefault="008455E1" w:rsidP="00DD6E4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Afin d’utiliser le pare-feu, il est nécessaire d’établir des règles autorisant ou refusant le flux de tels ou tels paquets.</w:t>
      </w:r>
    </w:p>
    <w:p w14:paraId="02633C8A" w14:textId="77777777" w:rsidR="003E2BBC" w:rsidRDefault="003E2BBC" w:rsidP="00DD6E40">
      <w:pPr>
        <w:rPr>
          <w:b/>
          <w:bCs/>
        </w:rPr>
      </w:pPr>
    </w:p>
    <w:p w14:paraId="513F9296" w14:textId="0A7406C8" w:rsidR="003E2BBC" w:rsidRDefault="003E2BBC" w:rsidP="00DD6E40">
      <w:pPr>
        <w:rPr>
          <w:b/>
          <w:bCs/>
        </w:rPr>
      </w:pPr>
      <w:r w:rsidRPr="003E2BBC">
        <w:rPr>
          <w:b/>
          <w:bCs/>
          <w:noProof/>
        </w:rPr>
        <w:drawing>
          <wp:inline distT="0" distB="0" distL="0" distR="0" wp14:anchorId="2034EDFE" wp14:editId="165CDE80">
            <wp:extent cx="6767830" cy="4177030"/>
            <wp:effectExtent l="0" t="0" r="0" b="0"/>
            <wp:docPr id="1138398653" name="Image 1" descr="Une image contenant texte, capture d’écran, nombr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398653" name="Image 1" descr="Une image contenant texte, capture d’écran, nombre, logiciel&#10;&#10;Description générée automatiquement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59FE1" w14:textId="77777777" w:rsidR="003E2BBC" w:rsidRDefault="003E2BBC" w:rsidP="00DD6E40">
      <w:pPr>
        <w:rPr>
          <w:b/>
          <w:bCs/>
        </w:rPr>
      </w:pPr>
    </w:p>
    <w:p w14:paraId="447CF69F" w14:textId="77777777" w:rsidR="008455E1" w:rsidRDefault="003E2BBC" w:rsidP="00DD6E4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Dans les règles établies dans chaque VLAN, on retrouve celles qui </w:t>
      </w:r>
      <w:r w:rsidR="00443B43">
        <w:rPr>
          <w:rFonts w:ascii="Times New Roman" w:hAnsi="Times New Roman" w:cs="Times New Roman"/>
        </w:rPr>
        <w:t>permettent</w:t>
      </w:r>
      <w:r>
        <w:rPr>
          <w:rFonts w:ascii="Times New Roman" w:hAnsi="Times New Roman" w:cs="Times New Roman"/>
        </w:rPr>
        <w:t xml:space="preserve"> l’accès </w:t>
      </w:r>
      <w:r w:rsidR="006B75ED">
        <w:rPr>
          <w:rFonts w:ascii="Times New Roman" w:hAnsi="Times New Roman" w:cs="Times New Roman"/>
        </w:rPr>
        <w:t>aux sites</w:t>
      </w:r>
      <w:r>
        <w:rPr>
          <w:rFonts w:ascii="Times New Roman" w:hAnsi="Times New Roman" w:cs="Times New Roman"/>
        </w:rPr>
        <w:t xml:space="preserve"> Internet </w:t>
      </w:r>
      <w:r w:rsidR="006B75ED">
        <w:rPr>
          <w:rFonts w:ascii="Times New Roman" w:hAnsi="Times New Roman" w:cs="Times New Roman"/>
        </w:rPr>
        <w:t>(</w:t>
      </w:r>
      <w:r w:rsidR="00443B43">
        <w:rPr>
          <w:rFonts w:ascii="Times New Roman" w:hAnsi="Times New Roman" w:cs="Times New Roman"/>
        </w:rPr>
        <w:t xml:space="preserve">en autorisant les protocoles </w:t>
      </w:r>
      <w:r w:rsidR="006B75ED">
        <w:rPr>
          <w:rFonts w:ascii="Times New Roman" w:hAnsi="Times New Roman" w:cs="Times New Roman"/>
        </w:rPr>
        <w:t>HTT</w:t>
      </w:r>
      <w:r w:rsidR="008455E1">
        <w:rPr>
          <w:rFonts w:ascii="Times New Roman" w:hAnsi="Times New Roman" w:cs="Times New Roman"/>
        </w:rPr>
        <w:t>P</w:t>
      </w:r>
      <w:r w:rsidR="006B75ED">
        <w:rPr>
          <w:rFonts w:ascii="Times New Roman" w:hAnsi="Times New Roman" w:cs="Times New Roman"/>
        </w:rPr>
        <w:t>/HTTPS</w:t>
      </w:r>
      <w:r w:rsidR="008455E1">
        <w:rPr>
          <w:rFonts w:ascii="Times New Roman" w:hAnsi="Times New Roman" w:cs="Times New Roman"/>
        </w:rPr>
        <w:t xml:space="preserve"> et </w:t>
      </w:r>
      <w:r w:rsidR="006B75ED">
        <w:rPr>
          <w:rFonts w:ascii="Times New Roman" w:hAnsi="Times New Roman" w:cs="Times New Roman"/>
        </w:rPr>
        <w:t>DNS</w:t>
      </w:r>
      <w:r w:rsidR="008455E1">
        <w:rPr>
          <w:rFonts w:ascii="Times New Roman" w:hAnsi="Times New Roman" w:cs="Times New Roman"/>
        </w:rPr>
        <w:t xml:space="preserve"> pour la résolution de nom de domaine</w:t>
      </w:r>
      <w:r w:rsidR="006B75ED">
        <w:rPr>
          <w:rFonts w:ascii="Times New Roman" w:hAnsi="Times New Roman" w:cs="Times New Roman"/>
        </w:rPr>
        <w:t>)</w:t>
      </w:r>
      <w:r w:rsidR="008455E1">
        <w:rPr>
          <w:rFonts w:ascii="Times New Roman" w:hAnsi="Times New Roman" w:cs="Times New Roman"/>
        </w:rPr>
        <w:t>.</w:t>
      </w:r>
    </w:p>
    <w:p w14:paraId="399B0E71" w14:textId="77777777" w:rsidR="008455E1" w:rsidRDefault="008455E1" w:rsidP="00DD6E40">
      <w:pPr>
        <w:rPr>
          <w:rFonts w:ascii="Times New Roman" w:hAnsi="Times New Roman" w:cs="Times New Roman"/>
        </w:rPr>
      </w:pPr>
    </w:p>
    <w:p w14:paraId="61D0F81E" w14:textId="28E5C4D3" w:rsidR="008455E1" w:rsidRDefault="008455E1" w:rsidP="00DD6E4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="006B75ED">
        <w:rPr>
          <w:rFonts w:ascii="Times New Roman" w:hAnsi="Times New Roman" w:cs="Times New Roman"/>
        </w:rPr>
        <w:t>insi que celles qui permettent le transfert de fichier</w:t>
      </w:r>
      <w:r>
        <w:rPr>
          <w:rFonts w:ascii="Times New Roman" w:hAnsi="Times New Roman" w:cs="Times New Roman"/>
        </w:rPr>
        <w:t>s</w:t>
      </w:r>
      <w:r w:rsidR="006B75ED">
        <w:rPr>
          <w:rFonts w:ascii="Times New Roman" w:hAnsi="Times New Roman" w:cs="Times New Roman"/>
        </w:rPr>
        <w:t xml:space="preserve"> </w:t>
      </w:r>
      <w:r w:rsidR="00AD70D8">
        <w:rPr>
          <w:rFonts w:ascii="Times New Roman" w:hAnsi="Times New Roman" w:cs="Times New Roman"/>
        </w:rPr>
        <w:t>(</w:t>
      </w:r>
      <w:r w:rsidR="00443B43">
        <w:rPr>
          <w:rFonts w:ascii="Times New Roman" w:hAnsi="Times New Roman" w:cs="Times New Roman"/>
        </w:rPr>
        <w:t>en autorisant le</w:t>
      </w:r>
      <w:r>
        <w:rPr>
          <w:rFonts w:ascii="Times New Roman" w:hAnsi="Times New Roman" w:cs="Times New Roman"/>
        </w:rPr>
        <w:t>s</w:t>
      </w:r>
      <w:r w:rsidR="00443B43">
        <w:rPr>
          <w:rFonts w:ascii="Times New Roman" w:hAnsi="Times New Roman" w:cs="Times New Roman"/>
        </w:rPr>
        <w:t xml:space="preserve"> protocole </w:t>
      </w:r>
      <w:r w:rsidR="006B75ED">
        <w:rPr>
          <w:rFonts w:ascii="Times New Roman" w:hAnsi="Times New Roman" w:cs="Times New Roman"/>
        </w:rPr>
        <w:t>FTP</w:t>
      </w:r>
      <w:r>
        <w:rPr>
          <w:rFonts w:ascii="Times New Roman" w:hAnsi="Times New Roman" w:cs="Times New Roman"/>
        </w:rPr>
        <w:t xml:space="preserve"> et SMB</w:t>
      </w:r>
      <w:r w:rsidR="00AD70D8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pour permettre au NAS de fonctionner.</w:t>
      </w:r>
    </w:p>
    <w:p w14:paraId="225735D0" w14:textId="77777777" w:rsidR="008455E1" w:rsidRDefault="008455E1" w:rsidP="00DD6E40">
      <w:pPr>
        <w:rPr>
          <w:rFonts w:ascii="Times New Roman" w:hAnsi="Times New Roman" w:cs="Times New Roman"/>
        </w:rPr>
      </w:pPr>
    </w:p>
    <w:p w14:paraId="7F659230" w14:textId="77777777" w:rsidR="00B12283" w:rsidRDefault="008455E1" w:rsidP="00DD6E4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</w:t>
      </w:r>
      <w:r w:rsidR="00DC2EDD">
        <w:rPr>
          <w:rFonts w:ascii="Times New Roman" w:hAnsi="Times New Roman" w:cs="Times New Roman"/>
        </w:rPr>
        <w:t>u encore le ping entre machines du même V</w:t>
      </w:r>
      <w:r w:rsidR="00AD70D8">
        <w:rPr>
          <w:rFonts w:ascii="Times New Roman" w:hAnsi="Times New Roman" w:cs="Times New Roman"/>
        </w:rPr>
        <w:t>LAN ou de VLAN différents</w:t>
      </w:r>
      <w:r w:rsidR="00443B43">
        <w:rPr>
          <w:rFonts w:ascii="Times New Roman" w:hAnsi="Times New Roman" w:cs="Times New Roman"/>
        </w:rPr>
        <w:t xml:space="preserve"> (en autorisant le protocole ICMP en </w:t>
      </w:r>
      <w:proofErr w:type="spellStart"/>
      <w:r w:rsidR="00443B43">
        <w:rPr>
          <w:rFonts w:ascii="Times New Roman" w:hAnsi="Times New Roman" w:cs="Times New Roman"/>
        </w:rPr>
        <w:t>echo</w:t>
      </w:r>
      <w:proofErr w:type="spellEnd"/>
      <w:r w:rsidR="00443B43">
        <w:rPr>
          <w:rFonts w:ascii="Times New Roman" w:hAnsi="Times New Roman" w:cs="Times New Roman"/>
        </w:rPr>
        <w:t xml:space="preserve"> </w:t>
      </w:r>
      <w:proofErr w:type="spellStart"/>
      <w:r w:rsidR="00443B43">
        <w:rPr>
          <w:rFonts w:ascii="Times New Roman" w:hAnsi="Times New Roman" w:cs="Times New Roman"/>
        </w:rPr>
        <w:t>request</w:t>
      </w:r>
      <w:proofErr w:type="spellEnd"/>
      <w:r w:rsidR="00443B43">
        <w:rPr>
          <w:rFonts w:ascii="Times New Roman" w:hAnsi="Times New Roman" w:cs="Times New Roman"/>
        </w:rPr>
        <w:t xml:space="preserve"> et </w:t>
      </w:r>
      <w:proofErr w:type="spellStart"/>
      <w:r w:rsidR="00443B43">
        <w:rPr>
          <w:rFonts w:ascii="Times New Roman" w:hAnsi="Times New Roman" w:cs="Times New Roman"/>
        </w:rPr>
        <w:t>echo</w:t>
      </w:r>
      <w:proofErr w:type="spellEnd"/>
      <w:r w:rsidR="00443B43">
        <w:rPr>
          <w:rFonts w:ascii="Times New Roman" w:hAnsi="Times New Roman" w:cs="Times New Roman"/>
        </w:rPr>
        <w:t xml:space="preserve"> </w:t>
      </w:r>
      <w:proofErr w:type="spellStart"/>
      <w:r w:rsidR="00443B43">
        <w:rPr>
          <w:rFonts w:ascii="Times New Roman" w:hAnsi="Times New Roman" w:cs="Times New Roman"/>
        </w:rPr>
        <w:t>reply</w:t>
      </w:r>
      <w:proofErr w:type="spellEnd"/>
      <w:r w:rsidR="00443B43">
        <w:rPr>
          <w:rFonts w:ascii="Times New Roman" w:hAnsi="Times New Roman" w:cs="Times New Roman"/>
        </w:rPr>
        <w:t>)</w:t>
      </w:r>
      <w:r w:rsidR="006B75ED">
        <w:rPr>
          <w:rFonts w:ascii="Times New Roman" w:hAnsi="Times New Roman" w:cs="Times New Roman"/>
        </w:rPr>
        <w:t>.</w:t>
      </w:r>
    </w:p>
    <w:p w14:paraId="608A6880" w14:textId="77777777" w:rsidR="00B12283" w:rsidRDefault="00B12283" w:rsidP="00DD6E40">
      <w:pPr>
        <w:rPr>
          <w:rFonts w:ascii="Times New Roman" w:hAnsi="Times New Roman" w:cs="Times New Roman"/>
        </w:rPr>
      </w:pPr>
    </w:p>
    <w:p w14:paraId="63CEC1AE" w14:textId="222746E0" w:rsidR="003E2BBC" w:rsidRDefault="006B75ED" w:rsidP="00DD6E4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D’autres </w:t>
      </w:r>
      <w:r w:rsidR="00B12283">
        <w:rPr>
          <w:rFonts w:ascii="Times New Roman" w:hAnsi="Times New Roman" w:cs="Times New Roman"/>
        </w:rPr>
        <w:t xml:space="preserve">ports et </w:t>
      </w:r>
      <w:r>
        <w:rPr>
          <w:rFonts w:ascii="Times New Roman" w:hAnsi="Times New Roman" w:cs="Times New Roman"/>
        </w:rPr>
        <w:t>protocoles plus spécifiques peuvent être autorisés en fonction de chaque VLAN comme le protocole STUN</w:t>
      </w:r>
      <w:r w:rsidR="00B12283">
        <w:rPr>
          <w:rFonts w:ascii="Times New Roman" w:hAnsi="Times New Roman" w:cs="Times New Roman"/>
        </w:rPr>
        <w:t xml:space="preserve"> sur le port </w:t>
      </w:r>
      <w:r>
        <w:rPr>
          <w:rFonts w:ascii="Times New Roman" w:hAnsi="Times New Roman" w:cs="Times New Roman"/>
        </w:rPr>
        <w:t xml:space="preserve">3478 ici pour permettre la connexion en bureau à distance via Chrome </w:t>
      </w:r>
      <w:proofErr w:type="spellStart"/>
      <w:r>
        <w:rPr>
          <w:rFonts w:ascii="Times New Roman" w:hAnsi="Times New Roman" w:cs="Times New Roman"/>
        </w:rPr>
        <w:t>Remote</w:t>
      </w:r>
      <w:proofErr w:type="spellEnd"/>
      <w:r>
        <w:rPr>
          <w:rFonts w:ascii="Times New Roman" w:hAnsi="Times New Roman" w:cs="Times New Roman"/>
        </w:rPr>
        <w:t xml:space="preserve"> Desktop</w:t>
      </w:r>
      <w:r w:rsidR="00B12283">
        <w:rPr>
          <w:rFonts w:ascii="Times New Roman" w:hAnsi="Times New Roman" w:cs="Times New Roman"/>
        </w:rPr>
        <w:t>, l’ouverture du port 1723 pour le tunnel VPN, du port 3128 pour le proxy SQUID ou encore 3389 pour le protocole RDP.</w:t>
      </w:r>
    </w:p>
    <w:p w14:paraId="661EBE42" w14:textId="77777777" w:rsidR="00B12283" w:rsidRDefault="00B12283" w:rsidP="00DD6E40">
      <w:pPr>
        <w:rPr>
          <w:rFonts w:ascii="Times New Roman" w:hAnsi="Times New Roman" w:cs="Times New Roman"/>
        </w:rPr>
      </w:pPr>
    </w:p>
    <w:p w14:paraId="76616986" w14:textId="77777777" w:rsidR="00B12283" w:rsidRDefault="00B12283" w:rsidP="00DD6E40">
      <w:pPr>
        <w:rPr>
          <w:rFonts w:ascii="Times New Roman" w:hAnsi="Times New Roman" w:cs="Times New Roman"/>
        </w:rPr>
      </w:pPr>
    </w:p>
    <w:p w14:paraId="1211B187" w14:textId="77777777" w:rsidR="00B12283" w:rsidRDefault="00B12283" w:rsidP="00DD6E40">
      <w:pPr>
        <w:rPr>
          <w:rFonts w:ascii="Times New Roman" w:hAnsi="Times New Roman" w:cs="Times New Roman"/>
        </w:rPr>
      </w:pPr>
    </w:p>
    <w:p w14:paraId="263EA309" w14:textId="77777777" w:rsidR="00B12283" w:rsidRDefault="00B12283" w:rsidP="00DD6E40">
      <w:pPr>
        <w:rPr>
          <w:rFonts w:ascii="Times New Roman" w:hAnsi="Times New Roman" w:cs="Times New Roman"/>
        </w:rPr>
      </w:pPr>
    </w:p>
    <w:p w14:paraId="6B3CBDC4" w14:textId="77777777" w:rsidR="00B12283" w:rsidRDefault="00B12283" w:rsidP="00DD6E40">
      <w:pPr>
        <w:rPr>
          <w:rFonts w:ascii="Times New Roman" w:hAnsi="Times New Roman" w:cs="Times New Roman"/>
        </w:rPr>
      </w:pPr>
    </w:p>
    <w:p w14:paraId="500838A2" w14:textId="6B7EFD10" w:rsidR="00B12283" w:rsidRPr="00B12283" w:rsidRDefault="00B12283" w:rsidP="00B12283">
      <w:pPr>
        <w:pStyle w:val="Titre3"/>
        <w:rPr>
          <w:sz w:val="54"/>
          <w:szCs w:val="54"/>
        </w:rPr>
      </w:pPr>
      <w:r w:rsidRPr="00B12283">
        <w:rPr>
          <w:sz w:val="54"/>
          <w:szCs w:val="54"/>
        </w:rPr>
        <w:lastRenderedPageBreak/>
        <w:t>Configuration du NAT</w:t>
      </w:r>
    </w:p>
    <w:p w14:paraId="2180F2A3" w14:textId="77777777" w:rsidR="00B12283" w:rsidRDefault="00B12283" w:rsidP="00DD6E40">
      <w:pPr>
        <w:rPr>
          <w:rFonts w:ascii="Times New Roman" w:hAnsi="Times New Roman" w:cs="Times New Roman"/>
        </w:rPr>
      </w:pPr>
    </w:p>
    <w:p w14:paraId="0A1DE78A" w14:textId="77777777" w:rsidR="00B12283" w:rsidRDefault="00B12283" w:rsidP="00DD6E40">
      <w:pPr>
        <w:rPr>
          <w:rFonts w:ascii="Times New Roman" w:hAnsi="Times New Roman" w:cs="Times New Roman"/>
        </w:rPr>
      </w:pPr>
    </w:p>
    <w:p w14:paraId="19753776" w14:textId="2ABA1037" w:rsidR="00B12283" w:rsidRDefault="00B12283" w:rsidP="00DD6E4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Le NAT peut être mis en place depuis </w:t>
      </w:r>
      <w:r w:rsidRPr="00B12283">
        <w:rPr>
          <w:rFonts w:ascii="Times New Roman" w:hAnsi="Times New Roman" w:cs="Times New Roman"/>
          <w:b/>
          <w:bCs/>
        </w:rPr>
        <w:t>NAT</w:t>
      </w:r>
      <w:r>
        <w:rPr>
          <w:rFonts w:ascii="Times New Roman" w:hAnsi="Times New Roman" w:cs="Times New Roman"/>
        </w:rPr>
        <w:t xml:space="preserve"> dans l’onglet </w:t>
      </w:r>
      <w:r w:rsidRPr="00B12283">
        <w:rPr>
          <w:rFonts w:ascii="Times New Roman" w:hAnsi="Times New Roman" w:cs="Times New Roman"/>
          <w:b/>
          <w:bCs/>
        </w:rPr>
        <w:t>Pare-feu</w:t>
      </w:r>
      <w:r>
        <w:rPr>
          <w:rFonts w:ascii="Times New Roman" w:hAnsi="Times New Roman" w:cs="Times New Roman"/>
        </w:rPr>
        <w:t xml:space="preserve">. Sur </w:t>
      </w:r>
      <w:proofErr w:type="spellStart"/>
      <w:r>
        <w:rPr>
          <w:rFonts w:ascii="Times New Roman" w:hAnsi="Times New Roman" w:cs="Times New Roman"/>
        </w:rPr>
        <w:t>PfSense</w:t>
      </w:r>
      <w:proofErr w:type="spellEnd"/>
      <w:r>
        <w:rPr>
          <w:rFonts w:ascii="Times New Roman" w:hAnsi="Times New Roman" w:cs="Times New Roman"/>
        </w:rPr>
        <w:t xml:space="preserve">, il fonctionne sous forme de règles. Il existe plusieurs méthodes de NAT dont le port </w:t>
      </w:r>
      <w:proofErr w:type="spellStart"/>
      <w:r>
        <w:rPr>
          <w:rFonts w:ascii="Times New Roman" w:hAnsi="Times New Roman" w:cs="Times New Roman"/>
        </w:rPr>
        <w:t>forwarding</w:t>
      </w:r>
      <w:proofErr w:type="spellEnd"/>
      <w:r>
        <w:rPr>
          <w:rFonts w:ascii="Times New Roman" w:hAnsi="Times New Roman" w:cs="Times New Roman"/>
        </w:rPr>
        <w:t xml:space="preserve"> (redirection de port) ou le </w:t>
      </w:r>
      <w:proofErr w:type="gramStart"/>
      <w:r>
        <w:rPr>
          <w:rFonts w:ascii="Times New Roman" w:hAnsi="Times New Roman" w:cs="Times New Roman"/>
        </w:rPr>
        <w:t>1:</w:t>
      </w:r>
      <w:proofErr w:type="gramEnd"/>
      <w:r>
        <w:rPr>
          <w:rFonts w:ascii="Times New Roman" w:hAnsi="Times New Roman" w:cs="Times New Roman"/>
        </w:rPr>
        <w:t>1.</w:t>
      </w:r>
    </w:p>
    <w:p w14:paraId="0B1D1070" w14:textId="77777777" w:rsidR="00B12283" w:rsidRDefault="00B12283" w:rsidP="00DD6E40">
      <w:pPr>
        <w:rPr>
          <w:rFonts w:ascii="Times New Roman" w:hAnsi="Times New Roman" w:cs="Times New Roman"/>
        </w:rPr>
      </w:pPr>
    </w:p>
    <w:p w14:paraId="4F99869B" w14:textId="57B07335" w:rsidR="00B12283" w:rsidRDefault="00B12283" w:rsidP="00DD6E40">
      <w:pPr>
        <w:rPr>
          <w:rFonts w:ascii="Times New Roman" w:hAnsi="Times New Roman" w:cs="Times New Roman"/>
        </w:rPr>
      </w:pPr>
      <w:r w:rsidRPr="00B12283">
        <w:rPr>
          <w:rFonts w:ascii="Times New Roman" w:hAnsi="Times New Roman" w:cs="Times New Roman"/>
          <w:noProof/>
        </w:rPr>
        <w:drawing>
          <wp:inline distT="0" distB="0" distL="0" distR="0" wp14:anchorId="27408C1A" wp14:editId="2392CEA5">
            <wp:extent cx="6767830" cy="1644650"/>
            <wp:effectExtent l="0" t="0" r="0" b="0"/>
            <wp:docPr id="853397974" name="Image 1" descr="Une image contenant texte, capture d’écran, logiciel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397974" name="Image 1" descr="Une image contenant texte, capture d’écran, logiciel, Police&#10;&#10;Description générée automatiquement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0606A" w14:textId="77777777" w:rsidR="00B12283" w:rsidRPr="00B12283" w:rsidRDefault="00B12283" w:rsidP="00B12283">
      <w:pPr>
        <w:rPr>
          <w:rFonts w:ascii="Times New Roman" w:hAnsi="Times New Roman" w:cs="Times New Roman"/>
        </w:rPr>
      </w:pPr>
    </w:p>
    <w:p w14:paraId="3C768E93" w14:textId="77777777" w:rsidR="00B12283" w:rsidRPr="00B12283" w:rsidRDefault="00B12283" w:rsidP="00B12283">
      <w:pPr>
        <w:rPr>
          <w:rFonts w:ascii="Times New Roman" w:hAnsi="Times New Roman" w:cs="Times New Roman"/>
        </w:rPr>
      </w:pPr>
    </w:p>
    <w:p w14:paraId="7B9ADF9E" w14:textId="6C983433" w:rsidR="00B12283" w:rsidRPr="00B12283" w:rsidRDefault="00B12283" w:rsidP="00B12283">
      <w:pPr>
        <w:tabs>
          <w:tab w:val="left" w:pos="6710"/>
        </w:tabs>
        <w:rPr>
          <w:rFonts w:ascii="Times New Roman" w:hAnsi="Times New Roman" w:cs="Times New Roman"/>
        </w:rPr>
      </w:pPr>
    </w:p>
    <w:sectPr w:rsidR="00B12283" w:rsidRPr="00B12283" w:rsidSect="00A31A5B">
      <w:footerReference w:type="even" r:id="rId43"/>
      <w:footerReference w:type="default" r:id="rId44"/>
      <w:pgSz w:w="11906" w:h="16838" w:code="9"/>
      <w:pgMar w:top="720" w:right="624" w:bottom="1077" w:left="624" w:header="709" w:footer="431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87137F" w14:textId="77777777" w:rsidR="00D82024" w:rsidRDefault="00D82024" w:rsidP="001205A1">
      <w:r>
        <w:separator/>
      </w:r>
    </w:p>
  </w:endnote>
  <w:endnote w:type="continuationSeparator" w:id="0">
    <w:p w14:paraId="762588CD" w14:textId="77777777" w:rsidR="00D82024" w:rsidRDefault="00D82024" w:rsidP="001205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Numrodepage"/>
      </w:rPr>
      <w:id w:val="1697884697"/>
      <w:docPartObj>
        <w:docPartGallery w:val="Page Numbers (Bottom of Page)"/>
        <w:docPartUnique/>
      </w:docPartObj>
    </w:sdtPr>
    <w:sdtEndPr>
      <w:rPr>
        <w:rStyle w:val="Numrodepage"/>
      </w:rPr>
    </w:sdtEndPr>
    <w:sdtContent>
      <w:p w14:paraId="69469270" w14:textId="77777777" w:rsidR="001205A1" w:rsidRDefault="001205A1" w:rsidP="001739D4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  <w:lang w:bidi="fr-FR"/>
          </w:rPr>
          <w:fldChar w:fldCharType="begin"/>
        </w:r>
        <w:r>
          <w:rPr>
            <w:rStyle w:val="Numrodepage"/>
            <w:lang w:bidi="fr-FR"/>
          </w:rPr>
          <w:instrText xml:space="preserve"> PAGE </w:instrText>
        </w:r>
        <w:r>
          <w:rPr>
            <w:rStyle w:val="Numrodepage"/>
            <w:lang w:bidi="fr-FR"/>
          </w:rPr>
          <w:fldChar w:fldCharType="separate"/>
        </w:r>
        <w:r w:rsidR="007B0740">
          <w:rPr>
            <w:rStyle w:val="Numrodepage"/>
            <w:noProof/>
            <w:lang w:bidi="fr-FR"/>
          </w:rPr>
          <w:t>2</w:t>
        </w:r>
        <w:r>
          <w:rPr>
            <w:rStyle w:val="Numrodepage"/>
            <w:lang w:bidi="fr-FR"/>
          </w:rPr>
          <w:fldChar w:fldCharType="end"/>
        </w:r>
      </w:p>
    </w:sdtContent>
  </w:sdt>
  <w:p w14:paraId="536CAF4C" w14:textId="77777777" w:rsidR="001205A1" w:rsidRDefault="001205A1" w:rsidP="001205A1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Numrodepage"/>
      </w:rPr>
      <w:id w:val="-1041358343"/>
      <w:docPartObj>
        <w:docPartGallery w:val="Page Numbers (Bottom of Page)"/>
        <w:docPartUnique/>
      </w:docPartObj>
    </w:sdtPr>
    <w:sdtEndPr>
      <w:rPr>
        <w:rStyle w:val="Numrodepage"/>
      </w:rPr>
    </w:sdtEndPr>
    <w:sdtContent>
      <w:p w14:paraId="5D6DFBD3" w14:textId="77777777" w:rsidR="001205A1" w:rsidRDefault="001205A1" w:rsidP="001739D4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  <w:lang w:bidi="fr-FR"/>
          </w:rPr>
          <w:fldChar w:fldCharType="begin"/>
        </w:r>
        <w:r>
          <w:rPr>
            <w:rStyle w:val="Numrodepage"/>
            <w:lang w:bidi="fr-FR"/>
          </w:rPr>
          <w:instrText xml:space="preserve"> PAGE </w:instrText>
        </w:r>
        <w:r>
          <w:rPr>
            <w:rStyle w:val="Numrodepage"/>
            <w:lang w:bidi="fr-FR"/>
          </w:rPr>
          <w:fldChar w:fldCharType="separate"/>
        </w:r>
        <w:r w:rsidR="00A84125">
          <w:rPr>
            <w:rStyle w:val="Numrodepage"/>
            <w:noProof/>
            <w:lang w:bidi="fr-FR"/>
          </w:rPr>
          <w:t>4</w:t>
        </w:r>
        <w:r>
          <w:rPr>
            <w:rStyle w:val="Numrodepage"/>
            <w:lang w:bidi="fr-FR"/>
          </w:rPr>
          <w:fldChar w:fldCharType="end"/>
        </w:r>
      </w:p>
    </w:sdtContent>
  </w:sdt>
  <w:tbl>
    <w:tblPr>
      <w:tblW w:w="10658" w:type="dxa"/>
      <w:tblLayout w:type="fixed"/>
      <w:tblCellMar>
        <w:left w:w="0" w:type="dxa"/>
        <w:right w:w="0" w:type="dxa"/>
      </w:tblCellMar>
      <w:tblLook w:val="0600" w:firstRow="0" w:lastRow="0" w:firstColumn="0" w:lastColumn="0" w:noHBand="1" w:noVBand="1"/>
    </w:tblPr>
    <w:tblGrid>
      <w:gridCol w:w="5329"/>
      <w:gridCol w:w="5329"/>
    </w:tblGrid>
    <w:tr w:rsidR="001205A1" w:rsidRPr="00137853" w14:paraId="69347D85" w14:textId="77777777" w:rsidTr="00A84125">
      <w:tc>
        <w:tcPr>
          <w:tcW w:w="5329" w:type="dxa"/>
        </w:tcPr>
        <w:p w14:paraId="5F62A9BD" w14:textId="6EAE5DCA" w:rsidR="001205A1" w:rsidRPr="001205A1" w:rsidRDefault="00C92ED6" w:rsidP="00C66528">
          <w:pPr>
            <w:pStyle w:val="Pieddepage"/>
          </w:pPr>
          <w:r>
            <w:t>PFSENSE</w:t>
          </w:r>
        </w:p>
      </w:tc>
      <w:tc>
        <w:tcPr>
          <w:tcW w:w="5329" w:type="dxa"/>
        </w:tcPr>
        <w:p w14:paraId="34F33D54" w14:textId="77777777" w:rsidR="00AD70D8" w:rsidRPr="00AD70D8" w:rsidRDefault="00AD70D8" w:rsidP="00A31A5B">
          <w:pPr>
            <w:pStyle w:val="Pieddepage"/>
            <w:rPr>
              <w:lang w:val="en-US"/>
            </w:rPr>
          </w:pPr>
          <w:r w:rsidRPr="00AD70D8">
            <w:rPr>
              <w:lang w:val="en-US"/>
            </w:rPr>
            <w:t>COUSIN Antonin</w:t>
          </w:r>
        </w:p>
        <w:p w14:paraId="67169A90" w14:textId="1ED47270" w:rsidR="001205A1" w:rsidRPr="00AD70D8" w:rsidRDefault="00AD70D8" w:rsidP="00A31A5B">
          <w:pPr>
            <w:pStyle w:val="Pieddepage"/>
            <w:rPr>
              <w:lang w:val="en-US"/>
            </w:rPr>
          </w:pPr>
          <w:r w:rsidRPr="00AD70D8">
            <w:rPr>
              <w:lang w:val="en-US"/>
            </w:rPr>
            <w:t>EL GARHI Myriam</w:t>
          </w:r>
        </w:p>
      </w:tc>
    </w:tr>
  </w:tbl>
  <w:p w14:paraId="1DC05725" w14:textId="77777777" w:rsidR="001205A1" w:rsidRPr="00AD70D8" w:rsidRDefault="001205A1" w:rsidP="00F65943">
    <w:pPr>
      <w:pStyle w:val="Pieddepage"/>
      <w:shd w:val="clear" w:color="auto" w:fill="82FBFF" w:themeFill="accent2" w:themeFillTint="66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DEB212" w14:textId="77777777" w:rsidR="00D82024" w:rsidRDefault="00D82024" w:rsidP="001205A1">
      <w:r>
        <w:separator/>
      </w:r>
    </w:p>
  </w:footnote>
  <w:footnote w:type="continuationSeparator" w:id="0">
    <w:p w14:paraId="29CCF8E9" w14:textId="77777777" w:rsidR="00D82024" w:rsidRDefault="00D82024" w:rsidP="001205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C3A2A65"/>
    <w:multiLevelType w:val="hybridMultilevel"/>
    <w:tmpl w:val="3EA4A094"/>
    <w:lvl w:ilvl="0" w:tplc="A97A31FE">
      <w:numFmt w:val="bullet"/>
      <w:lvlText w:val="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C536BDD"/>
    <w:multiLevelType w:val="hybridMultilevel"/>
    <w:tmpl w:val="A2DEA1D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13547A"/>
    <w:multiLevelType w:val="hybridMultilevel"/>
    <w:tmpl w:val="540CA7F6"/>
    <w:lvl w:ilvl="0" w:tplc="46386496"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C52C54"/>
    <w:multiLevelType w:val="hybridMultilevel"/>
    <w:tmpl w:val="8954E07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6E0441"/>
    <w:multiLevelType w:val="hybridMultilevel"/>
    <w:tmpl w:val="392EF59C"/>
    <w:lvl w:ilvl="0" w:tplc="908EF9C2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86A7338"/>
    <w:multiLevelType w:val="hybridMultilevel"/>
    <w:tmpl w:val="2470378A"/>
    <w:lvl w:ilvl="0" w:tplc="D16EDF24"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71810335">
    <w:abstractNumId w:val="3"/>
  </w:num>
  <w:num w:numId="2" w16cid:durableId="686563361">
    <w:abstractNumId w:val="1"/>
  </w:num>
  <w:num w:numId="3" w16cid:durableId="1216628314">
    <w:abstractNumId w:val="3"/>
  </w:num>
  <w:num w:numId="4" w16cid:durableId="1748109619">
    <w:abstractNumId w:val="2"/>
  </w:num>
  <w:num w:numId="5" w16cid:durableId="2053994059">
    <w:abstractNumId w:val="5"/>
  </w:num>
  <w:num w:numId="6" w16cid:durableId="44839257">
    <w:abstractNumId w:val="0"/>
  </w:num>
  <w:num w:numId="7" w16cid:durableId="56973647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2024"/>
    <w:rsid w:val="000354E2"/>
    <w:rsid w:val="00082300"/>
    <w:rsid w:val="000A0EA7"/>
    <w:rsid w:val="000C4ED1"/>
    <w:rsid w:val="000D446E"/>
    <w:rsid w:val="000E2BDF"/>
    <w:rsid w:val="001205A1"/>
    <w:rsid w:val="00137853"/>
    <w:rsid w:val="001905AB"/>
    <w:rsid w:val="001F52DA"/>
    <w:rsid w:val="002560A5"/>
    <w:rsid w:val="002877E8"/>
    <w:rsid w:val="002B0D15"/>
    <w:rsid w:val="002E7710"/>
    <w:rsid w:val="002E7C4E"/>
    <w:rsid w:val="00306A72"/>
    <w:rsid w:val="0031055C"/>
    <w:rsid w:val="00371EE1"/>
    <w:rsid w:val="003A798E"/>
    <w:rsid w:val="003E2BBC"/>
    <w:rsid w:val="00425A99"/>
    <w:rsid w:val="00443B43"/>
    <w:rsid w:val="005225AC"/>
    <w:rsid w:val="005E6B25"/>
    <w:rsid w:val="005F4F46"/>
    <w:rsid w:val="00612F5B"/>
    <w:rsid w:val="006B7126"/>
    <w:rsid w:val="006B75ED"/>
    <w:rsid w:val="006C60E6"/>
    <w:rsid w:val="007B0740"/>
    <w:rsid w:val="007C1BAB"/>
    <w:rsid w:val="007C684F"/>
    <w:rsid w:val="00804C82"/>
    <w:rsid w:val="008270FC"/>
    <w:rsid w:val="008455E1"/>
    <w:rsid w:val="0087588F"/>
    <w:rsid w:val="008849E1"/>
    <w:rsid w:val="008D0651"/>
    <w:rsid w:val="00952A72"/>
    <w:rsid w:val="009D5CA3"/>
    <w:rsid w:val="00A15CF7"/>
    <w:rsid w:val="00A24793"/>
    <w:rsid w:val="00A31A5B"/>
    <w:rsid w:val="00A50993"/>
    <w:rsid w:val="00A65BF1"/>
    <w:rsid w:val="00A81248"/>
    <w:rsid w:val="00A84125"/>
    <w:rsid w:val="00AD70D8"/>
    <w:rsid w:val="00B12283"/>
    <w:rsid w:val="00B91D73"/>
    <w:rsid w:val="00BF15DC"/>
    <w:rsid w:val="00C51ABA"/>
    <w:rsid w:val="00C66528"/>
    <w:rsid w:val="00C673F6"/>
    <w:rsid w:val="00C915F0"/>
    <w:rsid w:val="00C92ED6"/>
    <w:rsid w:val="00CA6DED"/>
    <w:rsid w:val="00CF301A"/>
    <w:rsid w:val="00D82024"/>
    <w:rsid w:val="00DC2EDD"/>
    <w:rsid w:val="00DD6E40"/>
    <w:rsid w:val="00EC1048"/>
    <w:rsid w:val="00F02B30"/>
    <w:rsid w:val="00F103A0"/>
    <w:rsid w:val="00F15E0F"/>
    <w:rsid w:val="00F65943"/>
    <w:rsid w:val="00FB65B8"/>
    <w:rsid w:val="00FC4022"/>
    <w:rsid w:val="00FC49AE"/>
    <w:rsid w:val="00FD2FC3"/>
    <w:rsid w:val="00FE6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78E108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 w:unhideWhenUsed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6"/>
    <w:qFormat/>
    <w:rsid w:val="00B91D73"/>
  </w:style>
  <w:style w:type="paragraph" w:styleId="Titre1">
    <w:name w:val="heading 1"/>
    <w:basedOn w:val="Normal"/>
    <w:next w:val="Normal"/>
    <w:link w:val="Titre1Car"/>
    <w:qFormat/>
    <w:rsid w:val="00C6652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123869" w:themeColor="accent1"/>
      <w:sz w:val="80"/>
      <w:szCs w:val="32"/>
    </w:rPr>
  </w:style>
  <w:style w:type="paragraph" w:styleId="Titre2">
    <w:name w:val="heading 2"/>
    <w:basedOn w:val="Normal"/>
    <w:next w:val="Normal"/>
    <w:link w:val="Titre2Car"/>
    <w:uiPriority w:val="1"/>
    <w:qFormat/>
    <w:rsid w:val="00C66528"/>
    <w:pPr>
      <w:keepNext/>
      <w:keepLines/>
      <w:outlineLvl w:val="1"/>
    </w:pPr>
    <w:rPr>
      <w:rFonts w:eastAsiaTheme="majorEastAsia" w:cstheme="majorBidi"/>
      <w:i/>
      <w:color w:val="00C1C7" w:themeColor="accent2"/>
      <w:sz w:val="42"/>
      <w:szCs w:val="26"/>
    </w:rPr>
  </w:style>
  <w:style w:type="paragraph" w:styleId="Titre3">
    <w:name w:val="heading 3"/>
    <w:basedOn w:val="Normal"/>
    <w:next w:val="Normal"/>
    <w:link w:val="Titre3Car"/>
    <w:uiPriority w:val="2"/>
    <w:qFormat/>
    <w:rsid w:val="00C66528"/>
    <w:pPr>
      <w:keepNext/>
      <w:keepLines/>
      <w:outlineLvl w:val="2"/>
    </w:pPr>
    <w:rPr>
      <w:rFonts w:asciiTheme="majorHAnsi" w:eastAsiaTheme="majorEastAsia" w:hAnsiTheme="majorHAnsi" w:cstheme="majorBidi"/>
      <w:b/>
      <w:color w:val="123869" w:themeColor="accent1"/>
      <w:sz w:val="36"/>
    </w:rPr>
  </w:style>
  <w:style w:type="paragraph" w:styleId="Titre4">
    <w:name w:val="heading 4"/>
    <w:basedOn w:val="Normal"/>
    <w:next w:val="Normal"/>
    <w:link w:val="Titre4Car"/>
    <w:uiPriority w:val="3"/>
    <w:qFormat/>
    <w:rsid w:val="008270FC"/>
    <w:pPr>
      <w:keepNext/>
      <w:keepLines/>
      <w:outlineLvl w:val="3"/>
    </w:pPr>
    <w:rPr>
      <w:rFonts w:eastAsiaTheme="majorEastAsia" w:cstheme="majorBidi"/>
      <w:i/>
      <w:iCs/>
      <w:color w:val="000000" w:themeColor="text1"/>
      <w:sz w:val="30"/>
    </w:rPr>
  </w:style>
  <w:style w:type="paragraph" w:styleId="Titre5">
    <w:name w:val="heading 5"/>
    <w:basedOn w:val="Normal"/>
    <w:next w:val="Normal"/>
    <w:link w:val="Titre5Car"/>
    <w:uiPriority w:val="4"/>
    <w:qFormat/>
    <w:rsid w:val="008270FC"/>
    <w:pPr>
      <w:keepNext/>
      <w:keepLines/>
      <w:spacing w:line="192" w:lineRule="auto"/>
      <w:outlineLvl w:val="4"/>
    </w:pPr>
    <w:rPr>
      <w:rFonts w:asciiTheme="majorHAnsi" w:eastAsiaTheme="majorEastAsia" w:hAnsiTheme="majorHAnsi" w:cstheme="majorBidi"/>
      <w:b/>
      <w:color w:val="123869" w:themeColor="accent1"/>
      <w:sz w:val="7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A812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rsid w:val="00A81248"/>
    <w:rPr>
      <w:rFonts w:ascii="Times New Roman" w:hAnsi="Times New Roman" w:cs="Times New Roman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66528"/>
    <w:rPr>
      <w:rFonts w:ascii="Times New Roman" w:hAnsi="Times New Roman" w:cs="Times New Roman"/>
      <w:sz w:val="18"/>
      <w:szCs w:val="18"/>
    </w:rPr>
  </w:style>
  <w:style w:type="character" w:customStyle="1" w:styleId="Titre1Car">
    <w:name w:val="Titre 1 Car"/>
    <w:basedOn w:val="Policepardfaut"/>
    <w:link w:val="Titre1"/>
    <w:rsid w:val="00C66528"/>
    <w:rPr>
      <w:rFonts w:asciiTheme="majorHAnsi" w:eastAsiaTheme="majorEastAsia" w:hAnsiTheme="majorHAnsi" w:cstheme="majorBidi"/>
      <w:b/>
      <w:color w:val="123869" w:themeColor="accent1"/>
      <w:sz w:val="80"/>
      <w:szCs w:val="32"/>
    </w:rPr>
  </w:style>
  <w:style w:type="character" w:customStyle="1" w:styleId="Titre2Car">
    <w:name w:val="Titre 2 Car"/>
    <w:basedOn w:val="Policepardfaut"/>
    <w:link w:val="Titre2"/>
    <w:uiPriority w:val="1"/>
    <w:rsid w:val="00C66528"/>
    <w:rPr>
      <w:rFonts w:eastAsiaTheme="majorEastAsia" w:cstheme="majorBidi"/>
      <w:i/>
      <w:color w:val="00C1C7" w:themeColor="accent2"/>
      <w:sz w:val="42"/>
      <w:szCs w:val="26"/>
    </w:rPr>
  </w:style>
  <w:style w:type="paragraph" w:customStyle="1" w:styleId="Ancredugraphisme">
    <w:name w:val="Ancre du graphisme"/>
    <w:basedOn w:val="Normal"/>
    <w:uiPriority w:val="7"/>
    <w:qFormat/>
    <w:rsid w:val="00A81248"/>
    <w:rPr>
      <w:sz w:val="10"/>
    </w:rPr>
  </w:style>
  <w:style w:type="character" w:customStyle="1" w:styleId="Titre3Car">
    <w:name w:val="Titre 3 Car"/>
    <w:basedOn w:val="Policepardfaut"/>
    <w:link w:val="Titre3"/>
    <w:uiPriority w:val="2"/>
    <w:rsid w:val="00C66528"/>
    <w:rPr>
      <w:rFonts w:asciiTheme="majorHAnsi" w:eastAsiaTheme="majorEastAsia" w:hAnsiTheme="majorHAnsi" w:cstheme="majorBidi"/>
      <w:b/>
      <w:color w:val="123869" w:themeColor="accent1"/>
      <w:sz w:val="36"/>
    </w:rPr>
  </w:style>
  <w:style w:type="character" w:customStyle="1" w:styleId="Titre4Car">
    <w:name w:val="Titre 4 Car"/>
    <w:basedOn w:val="Policepardfaut"/>
    <w:link w:val="Titre4"/>
    <w:uiPriority w:val="3"/>
    <w:rsid w:val="008270FC"/>
    <w:rPr>
      <w:rFonts w:eastAsiaTheme="majorEastAsia" w:cstheme="majorBidi"/>
      <w:i/>
      <w:iCs/>
      <w:color w:val="000000" w:themeColor="text1"/>
      <w:sz w:val="30"/>
    </w:rPr>
  </w:style>
  <w:style w:type="paragraph" w:customStyle="1" w:styleId="Texte">
    <w:name w:val="Texte"/>
    <w:basedOn w:val="Normal"/>
    <w:uiPriority w:val="5"/>
    <w:qFormat/>
    <w:rsid w:val="008270FC"/>
    <w:rPr>
      <w:i/>
      <w:color w:val="000000" w:themeColor="text1"/>
      <w:sz w:val="26"/>
    </w:rPr>
  </w:style>
  <w:style w:type="paragraph" w:styleId="En-tte">
    <w:name w:val="header"/>
    <w:basedOn w:val="Normal"/>
    <w:link w:val="En-tteCar"/>
    <w:uiPriority w:val="99"/>
    <w:rsid w:val="00C66528"/>
    <w:pPr>
      <w:tabs>
        <w:tab w:val="center" w:pos="4680"/>
        <w:tab w:val="right" w:pos="9360"/>
      </w:tabs>
    </w:pPr>
  </w:style>
  <w:style w:type="character" w:customStyle="1" w:styleId="En-tteCar">
    <w:name w:val="En-tête Car"/>
    <w:basedOn w:val="Policepardfaut"/>
    <w:link w:val="En-tte"/>
    <w:uiPriority w:val="99"/>
    <w:rsid w:val="00C66528"/>
  </w:style>
  <w:style w:type="paragraph" w:styleId="Pieddepage">
    <w:name w:val="footer"/>
    <w:basedOn w:val="Normal"/>
    <w:link w:val="PieddepageCar"/>
    <w:uiPriority w:val="99"/>
    <w:rsid w:val="00FC49AE"/>
    <w:pPr>
      <w:tabs>
        <w:tab w:val="center" w:pos="4680"/>
        <w:tab w:val="right" w:pos="9360"/>
      </w:tabs>
    </w:pPr>
    <w:rPr>
      <w:rFonts w:asciiTheme="majorHAnsi" w:hAnsiTheme="majorHAnsi"/>
      <w:b/>
      <w:color w:val="A6A6A6" w:themeColor="background1" w:themeShade="A6"/>
      <w:sz w:val="20"/>
    </w:rPr>
  </w:style>
  <w:style w:type="character" w:customStyle="1" w:styleId="PieddepageCar">
    <w:name w:val="Pied de page Car"/>
    <w:basedOn w:val="Policepardfaut"/>
    <w:link w:val="Pieddepage"/>
    <w:uiPriority w:val="99"/>
    <w:rsid w:val="00FC49AE"/>
    <w:rPr>
      <w:rFonts w:asciiTheme="majorHAnsi" w:hAnsiTheme="majorHAnsi"/>
      <w:b/>
      <w:color w:val="A6A6A6" w:themeColor="background1" w:themeShade="A6"/>
      <w:sz w:val="20"/>
    </w:rPr>
  </w:style>
  <w:style w:type="character" w:styleId="Numrodepage">
    <w:name w:val="page number"/>
    <w:basedOn w:val="Policepardfaut"/>
    <w:uiPriority w:val="99"/>
    <w:semiHidden/>
    <w:rsid w:val="001205A1"/>
  </w:style>
  <w:style w:type="character" w:customStyle="1" w:styleId="Titre5Car">
    <w:name w:val="Titre 5 Car"/>
    <w:basedOn w:val="Policepardfaut"/>
    <w:link w:val="Titre5"/>
    <w:uiPriority w:val="4"/>
    <w:rsid w:val="008270FC"/>
    <w:rPr>
      <w:rFonts w:asciiTheme="majorHAnsi" w:eastAsiaTheme="majorEastAsia" w:hAnsiTheme="majorHAnsi" w:cstheme="majorBidi"/>
      <w:b/>
      <w:color w:val="123869" w:themeColor="accent1"/>
      <w:sz w:val="70"/>
    </w:rPr>
  </w:style>
  <w:style w:type="character" w:styleId="Textedelespacerserv">
    <w:name w:val="Placeholder Text"/>
    <w:basedOn w:val="Policepardfaut"/>
    <w:uiPriority w:val="99"/>
    <w:semiHidden/>
    <w:rsid w:val="00C66528"/>
    <w:rPr>
      <w:color w:val="808080"/>
    </w:rPr>
  </w:style>
  <w:style w:type="character" w:styleId="Accentuation">
    <w:name w:val="Emphasis"/>
    <w:basedOn w:val="Policepardfaut"/>
    <w:uiPriority w:val="20"/>
    <w:qFormat/>
    <w:rsid w:val="00FC49AE"/>
    <w:rPr>
      <w:i w:val="0"/>
      <w:iCs/>
      <w:color w:val="00C1C7" w:themeColor="accent2"/>
    </w:rPr>
  </w:style>
  <w:style w:type="paragraph" w:styleId="Citation">
    <w:name w:val="Quote"/>
    <w:basedOn w:val="Normal"/>
    <w:next w:val="Normal"/>
    <w:link w:val="CitationCar"/>
    <w:uiPriority w:val="29"/>
    <w:qFormat/>
    <w:rsid w:val="008270FC"/>
    <w:pPr>
      <w:spacing w:line="192" w:lineRule="auto"/>
      <w:jc w:val="center"/>
    </w:pPr>
    <w:rPr>
      <w:rFonts w:asciiTheme="majorHAnsi" w:hAnsiTheme="majorHAnsi"/>
      <w:iCs/>
      <w:color w:val="123869" w:themeColor="accent1"/>
      <w:sz w:val="70"/>
    </w:rPr>
  </w:style>
  <w:style w:type="character" w:customStyle="1" w:styleId="CitationCar">
    <w:name w:val="Citation Car"/>
    <w:basedOn w:val="Policepardfaut"/>
    <w:link w:val="Citation"/>
    <w:uiPriority w:val="29"/>
    <w:rsid w:val="008270FC"/>
    <w:rPr>
      <w:rFonts w:asciiTheme="majorHAnsi" w:hAnsiTheme="majorHAnsi"/>
      <w:iCs/>
      <w:color w:val="123869" w:themeColor="accent1"/>
      <w:sz w:val="70"/>
    </w:rPr>
  </w:style>
  <w:style w:type="paragraph" w:styleId="Paragraphedeliste">
    <w:name w:val="List Paragraph"/>
    <w:basedOn w:val="Normal"/>
    <w:uiPriority w:val="34"/>
    <w:qFormat/>
    <w:rsid w:val="00B91D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188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36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customXml" Target="ink/ink3.xml"/><Relationship Id="rId39" Type="http://schemas.openxmlformats.org/officeDocument/2006/relationships/image" Target="media/image22.png"/><Relationship Id="rId21" Type="http://schemas.openxmlformats.org/officeDocument/2006/relationships/customXml" Target="ink/ink1.xml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customXml" Target="ink/ink2.xml"/><Relationship Id="rId32" Type="http://schemas.openxmlformats.org/officeDocument/2006/relationships/customXml" Target="ink/ink5.xml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image" Target="media/image19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130.png"/><Relationship Id="rId44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customXml" Target="ink/ink4.xml"/><Relationship Id="rId35" Type="http://schemas.openxmlformats.org/officeDocument/2006/relationships/image" Target="media/image18.png"/><Relationship Id="rId43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140.png"/><Relationship Id="rId38" Type="http://schemas.openxmlformats.org/officeDocument/2006/relationships/image" Target="media/image21.png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2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yriamELGARHI\AppData\Roaming\Microsoft\Templates\Rapport%20d&#8217;&#233;tudiant%20stylis&#233;.dotx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2T21:46:29.66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1888 1 24575,'-1888'0'-1365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2T21:46:35.17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1 24575,'0'0'-8191</inkml:trace>
  <inkml:trace contextRef="#ctx0" brushRef="#br0" timeOffset="362.47">0 1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2T21:46:26.17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672 1 24575,'-671'0'-1365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9T00:01:27.06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1013 24575,'0'-927'0,"-1"923"0,1 1 0,0 0 0,1 0 0,-1-1 0,0 1 0,1 0 0,0 0 0,-1 0 0,1 0 0,1-1 0,-1 1 0,0 1 0,1-1 0,0 0 0,-1 0 0,1 0 0,3-3 0,-1 4 0,0-1 0,0 1 0,0 0 0,0 0 0,0 0 0,0 0 0,0 1 0,1-1 0,-1 1 0,0 0 0,1 1 0,5-1 0,59-4 0,123 7 0,-65 3 0,593-5 0,-691 2 0,0 1 0,0 1 0,45 13 0,-35-7 0,42 5 0,84 6 0,163 15 0,-264-32 0,441 16 0,40-20 0,-511 2 0,-1 1 0,34 8 0,6 1 0,-60-9 19,0 0-1,-1 1 1,0 0-1,1 1 1,-2 1-1,15 7 1,41 18-1514,-49-26-5331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9T00:01:19.85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0 898 24575,'32'8'0,"1"-1"0,-1-2 0,1-1 0,58-1 0,-3 1 0,936 45 0,-335-62 0,-519 0 0,-1-8 0,174-45 0,-297 58 0,1 1 0,0 2 0,0 2 0,61 5 0,-41-1 0,20 1 0,138-5 0,-221 3 0,0-1 0,0 0 0,0 0 0,-1-1 0,1 1 0,0-1 0,0 0 0,-1 0 0,1 0 0,-1 0 0,0-1 0,1 1 0,-1-1 0,0 0 0,-1 0 0,1 0 0,0 0 0,-1-1 0,0 1 0,0-1 0,0 1 0,2-5 0,4-11 0,-1 0 0,0-1 0,4-24 0,-5 24 0,4-29 0,-2 1 0,3-88 0,-9 100 0,10-56 0,1-20 0,-13-53-1365,-1 140-5461</inkml:trace>
</inkml:ink>
</file>

<file path=word/theme/theme1.xml><?xml version="1.0" encoding="utf-8"?>
<a:theme xmlns:a="http://schemas.openxmlformats.org/drawingml/2006/main" name="CSR">
  <a:themeElements>
    <a:clrScheme name="CSR 1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123869"/>
      </a:accent1>
      <a:accent2>
        <a:srgbClr val="00C1C7"/>
      </a:accent2>
      <a:accent3>
        <a:srgbClr val="EDF0F4"/>
      </a:accent3>
      <a:accent4>
        <a:srgbClr val="ECFBFB"/>
      </a:accent4>
      <a:accent5>
        <a:srgbClr val="DBE8ED"/>
      </a:accent5>
      <a:accent6>
        <a:srgbClr val="F2F2F2"/>
      </a:accent6>
      <a:hlink>
        <a:srgbClr val="0000FF"/>
      </a:hlink>
      <a:folHlink>
        <a:srgbClr val="FF00FF"/>
      </a:folHlink>
    </a:clrScheme>
    <a:fontScheme name="ArialBlack Georgia">
      <a:majorFont>
        <a:latin typeface="Arial Black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CSR" id="{37F35FE8-81C2-834E-B0F5-A2BA747F975B}" vid="{780CE211-85CD-264E-8CB1-DEA4BD2090A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3E02956-59EA-4230-B5FB-41631641EBC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7798B56-5215-4AD8-847F-8A1F1C10FD6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507D20CB-E94B-44E8-97C3-44BC9C1AF3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F425F07-5221-4468-81DD-0F0C28E7FD9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d’étudiant stylisé</Template>
  <TotalTime>0</TotalTime>
  <Pages>15</Pages>
  <Words>814</Words>
  <Characters>4483</Characters>
  <Application>Microsoft Office Word</Application>
  <DocSecurity>0</DocSecurity>
  <Lines>37</Lines>
  <Paragraphs>10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2024-03-28T23:59:00Z</dcterms:created>
  <dcterms:modified xsi:type="dcterms:W3CDTF">2024-05-10T09:08:00Z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